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D47" w:rsidRDefault="00D44D37" w:rsidP="00D8756E">
      <w:pPr>
        <w:pStyle w:val="Titre"/>
        <w:jc w:val="center"/>
      </w:pPr>
      <w:r>
        <w:t>Document</w:t>
      </w:r>
      <w:r w:rsidR="000C4D47">
        <w:t>ation</w:t>
      </w:r>
      <w:r>
        <w:t xml:space="preserve"> </w:t>
      </w:r>
    </w:p>
    <w:p w:rsidR="004725C1" w:rsidRDefault="00D44D37" w:rsidP="004725C1">
      <w:pPr>
        <w:pStyle w:val="Titre"/>
        <w:jc w:val="center"/>
      </w:pPr>
      <w:r>
        <w:t>ICT-158</w:t>
      </w:r>
    </w:p>
    <w:p w:rsidR="00D8756E" w:rsidRDefault="004725C1" w:rsidP="004725C1">
      <w:pPr>
        <w:jc w:val="center"/>
        <w:rPr>
          <w:b/>
          <w:color w:val="9CC2E5" w:themeColor="accent1" w:themeTint="99"/>
          <w:sz w:val="44"/>
        </w:rPr>
      </w:pPr>
      <w:r w:rsidRPr="004725C1">
        <w:rPr>
          <w:b/>
          <w:color w:val="9CC2E5" w:themeColor="accent1" w:themeTint="99"/>
          <w:sz w:val="44"/>
        </w:rPr>
        <w:t>Sc</w:t>
      </w:r>
      <w:r w:rsidR="00E35B56">
        <w:rPr>
          <w:b/>
          <w:color w:val="9CC2E5" w:themeColor="accent1" w:themeTint="99"/>
          <w:sz w:val="44"/>
        </w:rPr>
        <w:t>uola</w:t>
      </w:r>
      <w:r w:rsidRPr="004725C1">
        <w:rPr>
          <w:b/>
          <w:color w:val="9CC2E5" w:themeColor="accent1" w:themeTint="99"/>
          <w:sz w:val="44"/>
        </w:rPr>
        <w:t>Pro</w:t>
      </w:r>
    </w:p>
    <w:p w:rsidR="004725C1" w:rsidRPr="006E7D5C" w:rsidRDefault="004725C1" w:rsidP="004725C1">
      <w:pPr>
        <w:jc w:val="center"/>
        <w:rPr>
          <w:sz w:val="44"/>
        </w:rPr>
      </w:pPr>
      <w:r w:rsidRPr="006E7D5C">
        <w:rPr>
          <w:sz w:val="44"/>
        </w:rPr>
        <w:t>-</w:t>
      </w:r>
    </w:p>
    <w:p w:rsidR="00D8756E" w:rsidRPr="00D8756E" w:rsidRDefault="00D8756E" w:rsidP="00D8756E">
      <w:pPr>
        <w:pStyle w:val="Sous-titre"/>
        <w:jc w:val="center"/>
      </w:pPr>
      <w:r w:rsidRPr="00D8756E">
        <w:t xml:space="preserve">Meylan Benoit, </w:t>
      </w:r>
      <w:r w:rsidR="00D44D37">
        <w:t>Léo Zmoos</w:t>
      </w:r>
    </w:p>
    <w:p w:rsidR="00D8756E" w:rsidRPr="00D8756E" w:rsidRDefault="00D8756E" w:rsidP="00D8756E">
      <w:pPr>
        <w:pStyle w:val="Sous-titre"/>
        <w:jc w:val="center"/>
      </w:pPr>
      <w:r w:rsidRPr="00D8756E">
        <w:t>SI-C3b</w:t>
      </w:r>
    </w:p>
    <w:p w:rsidR="00D8756E" w:rsidRPr="00D8756E" w:rsidRDefault="00D8756E" w:rsidP="00D8756E">
      <w:pPr>
        <w:pStyle w:val="Sous-titre"/>
        <w:jc w:val="center"/>
      </w:pPr>
      <w:r>
        <w:fldChar w:fldCharType="begin"/>
      </w:r>
      <w:r>
        <w:instrText xml:space="preserve"> DATE  \@ "d MMMM yyyy"  \* MERGEFORMAT </w:instrText>
      </w:r>
      <w:r>
        <w:fldChar w:fldCharType="separate"/>
      </w:r>
      <w:r w:rsidR="00930DE3">
        <w:rPr>
          <w:noProof/>
        </w:rPr>
        <w:t>5 décembre 2018</w:t>
      </w:r>
      <w:r>
        <w:fldChar w:fldCharType="end"/>
      </w:r>
    </w:p>
    <w:p w:rsidR="00D8756E" w:rsidRDefault="00D8756E" w:rsidP="00D8756E"/>
    <w:p w:rsidR="00D6252E" w:rsidRDefault="00D8756E" w:rsidP="00D8756E">
      <w:r>
        <w:br w:type="page"/>
      </w:r>
    </w:p>
    <w:sdt>
      <w:sdtPr>
        <w:rPr>
          <w:rFonts w:ascii="Arial" w:eastAsiaTheme="minorHAnsi" w:hAnsi="Arial" w:cstheme="minorBidi"/>
          <w:b w:val="0"/>
          <w:color w:val="auto"/>
          <w:sz w:val="24"/>
          <w:szCs w:val="22"/>
          <w:lang w:val="fr-FR" w:eastAsia="en-US"/>
        </w:rPr>
        <w:id w:val="10894277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6252E" w:rsidRDefault="00D6252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930DE3" w:rsidRDefault="00D6252E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72556" w:history="1">
            <w:r w:rsidR="00930DE3" w:rsidRPr="007F35A7">
              <w:rPr>
                <w:rStyle w:val="Lienhypertexte"/>
                <w:noProof/>
              </w:rPr>
              <w:t>1</w:t>
            </w:r>
            <w:r w:rsidR="00930DE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930DE3" w:rsidRPr="007F35A7">
              <w:rPr>
                <w:rStyle w:val="Lienhypertexte"/>
                <w:noProof/>
              </w:rPr>
              <w:t>Etat initial</w:t>
            </w:r>
            <w:r w:rsidR="00930DE3">
              <w:rPr>
                <w:noProof/>
                <w:webHidden/>
              </w:rPr>
              <w:tab/>
            </w:r>
            <w:r w:rsidR="00930DE3">
              <w:rPr>
                <w:noProof/>
                <w:webHidden/>
              </w:rPr>
              <w:fldChar w:fldCharType="begin"/>
            </w:r>
            <w:r w:rsidR="00930DE3">
              <w:rPr>
                <w:noProof/>
                <w:webHidden/>
              </w:rPr>
              <w:instrText xml:space="preserve"> PAGEREF _Toc531772556 \h </w:instrText>
            </w:r>
            <w:r w:rsidR="00930DE3">
              <w:rPr>
                <w:noProof/>
                <w:webHidden/>
              </w:rPr>
            </w:r>
            <w:r w:rsidR="00930DE3">
              <w:rPr>
                <w:noProof/>
                <w:webHidden/>
              </w:rPr>
              <w:fldChar w:fldCharType="separate"/>
            </w:r>
            <w:r w:rsidR="00930DE3">
              <w:rPr>
                <w:noProof/>
                <w:webHidden/>
              </w:rPr>
              <w:t>3</w:t>
            </w:r>
            <w:r w:rsidR="00930DE3"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57" w:history="1">
            <w:r w:rsidRPr="007F35A7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58" w:history="1">
            <w:r w:rsidRPr="007F35A7">
              <w:rPr>
                <w:rStyle w:val="Lienhypertext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Schéma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59" w:history="1">
            <w:r w:rsidRPr="007F35A7">
              <w:rPr>
                <w:rStyle w:val="Lienhypertext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Configuration des rôles actuels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0" w:history="1">
            <w:r w:rsidRPr="007F35A7">
              <w:rPr>
                <w:rStyle w:val="Lienhypertexte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1" w:history="1">
            <w:r w:rsidRPr="007F35A7">
              <w:rPr>
                <w:rStyle w:val="Lienhypertexte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2" w:history="1">
            <w:r w:rsidRPr="007F35A7">
              <w:rPr>
                <w:rStyle w:val="Lienhypertexte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 xml:space="preserve">Active </w:t>
            </w:r>
            <w:r w:rsidRPr="007F35A7">
              <w:rPr>
                <w:rStyle w:val="Lienhypertexte"/>
                <w:noProof/>
              </w:rPr>
              <w:t>D</w:t>
            </w:r>
            <w:r w:rsidRPr="007F35A7">
              <w:rPr>
                <w:rStyle w:val="Lienhypertexte"/>
                <w:noProof/>
              </w:rPr>
              <w:t>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3" w:history="1">
            <w:r w:rsidRPr="007F35A7">
              <w:rPr>
                <w:rStyle w:val="Lienhypertexte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Serveur d’impression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4" w:history="1">
            <w:r w:rsidRPr="007F35A7">
              <w:rPr>
                <w:rStyle w:val="Lienhypertexte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Serveur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5" w:history="1">
            <w:r w:rsidRPr="007F35A7">
              <w:rPr>
                <w:rStyle w:val="Lienhypertext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Déploiement d’OS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6" w:history="1">
            <w:r w:rsidRPr="007F35A7">
              <w:rPr>
                <w:rStyle w:val="Lienhypertexte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Installation du service de déploiement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7" w:history="1">
            <w:r w:rsidRPr="007F35A7">
              <w:rPr>
                <w:rStyle w:val="Lienhypertexte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Scripts existants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8" w:history="1">
            <w:r w:rsidRPr="007F35A7">
              <w:rPr>
                <w:rStyle w:val="Lienhypertexte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Tolérance de panne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69" w:history="1">
            <w:r w:rsidRPr="007F35A7">
              <w:rPr>
                <w:rStyle w:val="Lienhypertexte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Logiciels supplémentaires des postes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70" w:history="1">
            <w:r w:rsidRPr="007F35A7">
              <w:rPr>
                <w:rStyle w:val="Lienhypertexte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Éléments susceptibles d’être migré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71" w:history="1">
            <w:r w:rsidRPr="007F35A7">
              <w:rPr>
                <w:rStyle w:val="Lienhypertexte"/>
                <w:noProof/>
              </w:rPr>
              <w:t>1.8.1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Prérequis pour Windows server 2012R2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DE3" w:rsidRDefault="00930DE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31772572" w:history="1">
            <w:r w:rsidRPr="007F35A7">
              <w:rPr>
                <w:rStyle w:val="Lienhypertexte"/>
                <w:noProof/>
              </w:rPr>
              <w:t>1.8.2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35A7">
              <w:rPr>
                <w:rStyle w:val="Lienhypertexte"/>
                <w:noProof/>
              </w:rPr>
              <w:t>Prérequis pour 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52E" w:rsidRDefault="00D6252E">
          <w:r>
            <w:rPr>
              <w:b/>
              <w:bCs/>
              <w:lang w:val="fr-FR"/>
            </w:rPr>
            <w:fldChar w:fldCharType="end"/>
          </w:r>
        </w:p>
      </w:sdtContent>
    </w:sdt>
    <w:p w:rsidR="00D8756E" w:rsidRDefault="00D6252E" w:rsidP="00D8756E">
      <w:r>
        <w:br w:type="page"/>
      </w:r>
    </w:p>
    <w:p w:rsidR="00D8756E" w:rsidRDefault="000C4D47" w:rsidP="00D44D37">
      <w:pPr>
        <w:pStyle w:val="Titre1"/>
      </w:pPr>
      <w:bookmarkStart w:id="0" w:name="_Toc531772556"/>
      <w:r>
        <w:lastRenderedPageBreak/>
        <w:t>Etat initial</w:t>
      </w:r>
      <w:bookmarkEnd w:id="0"/>
    </w:p>
    <w:p w:rsidR="00D44D37" w:rsidRDefault="000C4D47" w:rsidP="00D44D37">
      <w:pPr>
        <w:pStyle w:val="Titre2"/>
      </w:pPr>
      <w:bookmarkStart w:id="1" w:name="_Toc531772557"/>
      <w:r>
        <w:t>Matériel</w:t>
      </w:r>
      <w:bookmarkEnd w:id="1"/>
      <w:r>
        <w:t xml:space="preserve"> </w:t>
      </w:r>
    </w:p>
    <w:p w:rsidR="00292E34" w:rsidRPr="00292E34" w:rsidRDefault="00292E34" w:rsidP="00292E34">
      <w:r>
        <w:t>Le matériel initial de l’école ScuolaPro est le suivant :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628"/>
        <w:gridCol w:w="5042"/>
        <w:gridCol w:w="2263"/>
      </w:tblGrid>
      <w:tr w:rsidR="00133EFF" w:rsidRPr="00292E34" w:rsidTr="00133EFF">
        <w:tc>
          <w:tcPr>
            <w:tcW w:w="1129" w:type="dxa"/>
            <w:shd w:val="solid" w:color="768ED0" w:fill="auto"/>
          </w:tcPr>
          <w:p w:rsidR="00292E34" w:rsidRPr="00292E34" w:rsidRDefault="00292E34" w:rsidP="00292E34">
            <w:pPr>
              <w:jc w:val="center"/>
              <w:rPr>
                <w:color w:val="FFFFFF" w:themeColor="background1"/>
              </w:rPr>
            </w:pPr>
            <w:r w:rsidRPr="00292E34">
              <w:rPr>
                <w:color w:val="FFFFFF" w:themeColor="background1"/>
              </w:rPr>
              <w:t>Nom</w:t>
            </w:r>
          </w:p>
        </w:tc>
        <w:tc>
          <w:tcPr>
            <w:tcW w:w="628" w:type="dxa"/>
            <w:shd w:val="solid" w:color="768ED0" w:fill="auto"/>
          </w:tcPr>
          <w:p w:rsidR="00292E34" w:rsidRPr="00292E34" w:rsidRDefault="000C4D47" w:rsidP="00292E3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Nb</w:t>
            </w:r>
          </w:p>
        </w:tc>
        <w:tc>
          <w:tcPr>
            <w:tcW w:w="5042" w:type="dxa"/>
            <w:shd w:val="solid" w:color="768ED0" w:fill="auto"/>
          </w:tcPr>
          <w:p w:rsidR="00292E34" w:rsidRPr="00292E34" w:rsidRDefault="00292E34" w:rsidP="00292E3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Informations</w:t>
            </w:r>
          </w:p>
        </w:tc>
        <w:tc>
          <w:tcPr>
            <w:tcW w:w="2263" w:type="dxa"/>
            <w:shd w:val="solid" w:color="768ED0" w:fill="auto"/>
          </w:tcPr>
          <w:p w:rsidR="00292E34" w:rsidRPr="00292E34" w:rsidRDefault="00292E34" w:rsidP="00292E34">
            <w:pPr>
              <w:jc w:val="center"/>
              <w:rPr>
                <w:color w:val="FFFFFF" w:themeColor="background1"/>
              </w:rPr>
            </w:pPr>
            <w:r w:rsidRPr="00292E34">
              <w:rPr>
                <w:color w:val="FFFFFF" w:themeColor="background1"/>
              </w:rPr>
              <w:t>Image</w:t>
            </w:r>
          </w:p>
        </w:tc>
      </w:tr>
      <w:tr w:rsidR="00133EFF" w:rsidTr="00133EFF">
        <w:tc>
          <w:tcPr>
            <w:tcW w:w="1129" w:type="dxa"/>
          </w:tcPr>
          <w:p w:rsidR="00292E34" w:rsidRDefault="00292E34" w:rsidP="00292E34">
            <w:pPr>
              <w:jc w:val="center"/>
            </w:pPr>
            <w:r>
              <w:t>HP Proliant DL380 Gen5</w:t>
            </w:r>
          </w:p>
        </w:tc>
        <w:tc>
          <w:tcPr>
            <w:tcW w:w="628" w:type="dxa"/>
          </w:tcPr>
          <w:p w:rsidR="00292E34" w:rsidRDefault="00292E34" w:rsidP="00292E34">
            <w:pPr>
              <w:jc w:val="center"/>
            </w:pPr>
            <w:r>
              <w:t>1</w:t>
            </w:r>
          </w:p>
        </w:tc>
        <w:tc>
          <w:tcPr>
            <w:tcW w:w="5042" w:type="dxa"/>
          </w:tcPr>
          <w:p w:rsidR="00133EFF" w:rsidRDefault="00133EFF" w:rsidP="00133EFF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 xml:space="preserve">Vous pouvez retrouver toutes les informations </w:t>
            </w:r>
            <w:r w:rsidR="00291C27">
              <w:rPr>
                <w:noProof/>
                <w:lang w:eastAsia="fr-CH"/>
              </w:rPr>
              <w:t xml:space="preserve">matériel </w:t>
            </w:r>
            <w:r>
              <w:rPr>
                <w:noProof/>
                <w:lang w:eastAsia="fr-CH"/>
              </w:rPr>
              <w:t xml:space="preserve">sur ce site (support d’HP) : </w:t>
            </w:r>
            <w:hyperlink r:id="rId8" w:anchor="N1004C" w:history="1">
              <w:r w:rsidRPr="001132B3">
                <w:rPr>
                  <w:rStyle w:val="Lienhypertexte"/>
                  <w:noProof/>
                  <w:lang w:eastAsia="fr-CH"/>
                </w:rPr>
                <w:t>https://support.hpe.com/hpsc/doc/public/display?docId=emr_na-c00712808#N1004C</w:t>
              </w:r>
            </w:hyperlink>
          </w:p>
          <w:p w:rsidR="00425F13" w:rsidRDefault="00425F13" w:rsidP="00133EFF">
            <w:pPr>
              <w:rPr>
                <w:noProof/>
                <w:lang w:eastAsia="fr-CH"/>
              </w:rPr>
            </w:pPr>
            <w:r w:rsidRPr="00425F13">
              <w:rPr>
                <w:b/>
                <w:noProof/>
                <w:lang w:eastAsia="fr-CH"/>
              </w:rPr>
              <w:t>OS</w:t>
            </w:r>
            <w:r>
              <w:rPr>
                <w:noProof/>
                <w:lang w:eastAsia="fr-CH"/>
              </w:rPr>
              <w:t xml:space="preserve"> </w:t>
            </w:r>
            <w:r w:rsidRPr="00425F13">
              <w:rPr>
                <w:b/>
                <w:noProof/>
                <w:lang w:eastAsia="fr-CH"/>
              </w:rPr>
              <w:t>actuel</w:t>
            </w:r>
            <w:r>
              <w:rPr>
                <w:noProof/>
                <w:lang w:eastAsia="fr-CH"/>
              </w:rPr>
              <w:t> : Windows server 2003</w:t>
            </w:r>
          </w:p>
          <w:p w:rsidR="00133EFF" w:rsidRPr="00133EFF" w:rsidRDefault="00133EFF" w:rsidP="00133EFF">
            <w:pPr>
              <w:rPr>
                <w:noProof/>
                <w:lang w:eastAsia="fr-CH"/>
              </w:rPr>
            </w:pPr>
          </w:p>
        </w:tc>
        <w:tc>
          <w:tcPr>
            <w:tcW w:w="2263" w:type="dxa"/>
          </w:tcPr>
          <w:p w:rsidR="00292E34" w:rsidRDefault="00292E34" w:rsidP="00292E34">
            <w:pPr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7778182" wp14:editId="7EB03297">
                  <wp:extent cx="1306195" cy="681671"/>
                  <wp:effectExtent l="0" t="0" r="8255" b="4445"/>
                  <wp:docPr id="1" name="Image 1" descr="C:\Users\Benoit.MEYLAN\AppData\Local\Microsoft\Windows\INetCache\Content.Word\bbc0812-hp-proliant-dl380-g5-2x-30ghz-dc-2x-300gb-hdd-4gb-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enoit.MEYLAN\AppData\Local\Microsoft\Windows\INetCache\Content.Word\bbc0812-hp-proliant-dl380-g5-2x-30ghz-dc-2x-300gb-hdd-4gb-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399" cy="68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EFF" w:rsidTr="00133EFF">
        <w:tc>
          <w:tcPr>
            <w:tcW w:w="1129" w:type="dxa"/>
          </w:tcPr>
          <w:p w:rsidR="00292E34" w:rsidRDefault="00292E34" w:rsidP="00292E34">
            <w:pPr>
              <w:jc w:val="center"/>
            </w:pPr>
            <w:r>
              <w:t>Dell Latitude E6510</w:t>
            </w:r>
          </w:p>
        </w:tc>
        <w:tc>
          <w:tcPr>
            <w:tcW w:w="628" w:type="dxa"/>
          </w:tcPr>
          <w:p w:rsidR="00292E34" w:rsidRDefault="00292E34" w:rsidP="00292E34">
            <w:pPr>
              <w:jc w:val="center"/>
            </w:pPr>
            <w:r>
              <w:t>35</w:t>
            </w:r>
          </w:p>
        </w:tc>
        <w:tc>
          <w:tcPr>
            <w:tcW w:w="5042" w:type="dxa"/>
          </w:tcPr>
          <w:p w:rsidR="00292E34" w:rsidRDefault="009751AF" w:rsidP="00D44D37">
            <w:pPr>
              <w:rPr>
                <w:noProof/>
                <w:lang w:eastAsia="fr-CH"/>
              </w:rPr>
            </w:pPr>
            <w:r w:rsidRPr="009751AF">
              <w:rPr>
                <w:b/>
                <w:noProof/>
                <w:lang w:eastAsia="fr-CH"/>
              </w:rPr>
              <w:t>Processeur</w:t>
            </w:r>
            <w:r>
              <w:rPr>
                <w:noProof/>
                <w:lang w:eastAsia="fr-CH"/>
              </w:rPr>
              <w:t xml:space="preserve"> : </w:t>
            </w:r>
            <w:r w:rsidR="00133EFF">
              <w:rPr>
                <w:noProof/>
                <w:lang w:eastAsia="fr-CH"/>
              </w:rPr>
              <w:t xml:space="preserve">Intel Core </w:t>
            </w:r>
            <w:r>
              <w:rPr>
                <w:noProof/>
                <w:lang w:eastAsia="fr-CH"/>
              </w:rPr>
              <w:t>i7 620M</w:t>
            </w:r>
          </w:p>
          <w:p w:rsidR="00291C27" w:rsidRDefault="00291C27" w:rsidP="00D44D37">
            <w:pPr>
              <w:rPr>
                <w:noProof/>
                <w:lang w:eastAsia="fr-CH"/>
              </w:rPr>
            </w:pPr>
            <w:r w:rsidRPr="009751AF">
              <w:rPr>
                <w:b/>
                <w:noProof/>
                <w:lang w:eastAsia="fr-CH"/>
              </w:rPr>
              <w:t>HDD</w:t>
            </w:r>
            <w:r w:rsidR="009751AF">
              <w:rPr>
                <w:noProof/>
                <w:lang w:eastAsia="fr-CH"/>
              </w:rPr>
              <w:t xml:space="preserve"> : </w:t>
            </w:r>
            <w:r>
              <w:rPr>
                <w:noProof/>
                <w:lang w:eastAsia="fr-CH"/>
              </w:rPr>
              <w:t>320 Gb</w:t>
            </w:r>
            <w:r w:rsidR="009751AF">
              <w:rPr>
                <w:noProof/>
                <w:lang w:eastAsia="fr-CH"/>
              </w:rPr>
              <w:t xml:space="preserve"> 7200 rpm</w:t>
            </w:r>
          </w:p>
          <w:p w:rsidR="009751AF" w:rsidRDefault="009751AF" w:rsidP="00D44D37">
            <w:pPr>
              <w:rPr>
                <w:noProof/>
                <w:lang w:eastAsia="fr-CH"/>
              </w:rPr>
            </w:pPr>
            <w:r w:rsidRPr="009751AF">
              <w:rPr>
                <w:b/>
                <w:noProof/>
                <w:lang w:eastAsia="fr-CH"/>
              </w:rPr>
              <w:t>RAM</w:t>
            </w:r>
            <w:r>
              <w:rPr>
                <w:noProof/>
                <w:lang w:eastAsia="fr-CH"/>
              </w:rPr>
              <w:t> : 4GB (1x4 Gb)</w:t>
            </w:r>
          </w:p>
          <w:p w:rsidR="00291C27" w:rsidRDefault="009751AF" w:rsidP="009751AF">
            <w:pPr>
              <w:rPr>
                <w:noProof/>
                <w:lang w:eastAsia="fr-CH"/>
              </w:rPr>
            </w:pPr>
            <w:r w:rsidRPr="009751AF">
              <w:rPr>
                <w:b/>
                <w:noProof/>
                <w:lang w:eastAsia="fr-CH"/>
              </w:rPr>
              <w:t>Réseau</w:t>
            </w:r>
            <w:r>
              <w:rPr>
                <w:noProof/>
                <w:lang w:eastAsia="fr-CH"/>
              </w:rPr>
              <w:t xml:space="preserve"> : </w:t>
            </w:r>
            <w:r>
              <w:rPr>
                <w:rFonts w:cs="Arial"/>
                <w:color w:val="000000"/>
                <w:shd w:val="clear" w:color="auto" w:fill="FFFFFF"/>
              </w:rPr>
              <w:t>1x Ethernet (802.11a/b/g/n)</w:t>
            </w:r>
          </w:p>
        </w:tc>
        <w:tc>
          <w:tcPr>
            <w:tcW w:w="2263" w:type="dxa"/>
          </w:tcPr>
          <w:p w:rsidR="00292E34" w:rsidRDefault="000179F6" w:rsidP="00292E34">
            <w:pPr>
              <w:jc w:val="center"/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3.5pt;height:47.25pt">
                  <v:imagedata r:id="rId10" o:title="OriginalPng"/>
                </v:shape>
              </w:pict>
            </w:r>
          </w:p>
        </w:tc>
      </w:tr>
      <w:tr w:rsidR="00133EFF" w:rsidTr="00133EFF">
        <w:tc>
          <w:tcPr>
            <w:tcW w:w="1129" w:type="dxa"/>
          </w:tcPr>
          <w:p w:rsidR="00292E34" w:rsidRDefault="00292E34" w:rsidP="00292E34">
            <w:pPr>
              <w:jc w:val="center"/>
            </w:pPr>
            <w:r>
              <w:t>Dell Latitude E6530</w:t>
            </w:r>
          </w:p>
        </w:tc>
        <w:tc>
          <w:tcPr>
            <w:tcW w:w="628" w:type="dxa"/>
          </w:tcPr>
          <w:p w:rsidR="00292E34" w:rsidRDefault="00292E34" w:rsidP="00292E34">
            <w:pPr>
              <w:jc w:val="center"/>
            </w:pPr>
            <w:r>
              <w:t>10</w:t>
            </w:r>
          </w:p>
        </w:tc>
        <w:tc>
          <w:tcPr>
            <w:tcW w:w="5042" w:type="dxa"/>
          </w:tcPr>
          <w:p w:rsidR="00292E34" w:rsidRDefault="000C4D47" w:rsidP="00D44D3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>Processeur</w:t>
            </w:r>
            <w:r>
              <w:rPr>
                <w:noProof/>
                <w:lang w:eastAsia="fr-CH"/>
              </w:rPr>
              <w:t> : Inter Core i7</w:t>
            </w:r>
          </w:p>
          <w:p w:rsidR="000C4D47" w:rsidRDefault="000C4D47" w:rsidP="00D44D3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>HDD</w:t>
            </w:r>
            <w:r>
              <w:rPr>
                <w:noProof/>
                <w:lang w:eastAsia="fr-CH"/>
              </w:rPr>
              <w:t> : 750 Gb 7200 rpm</w:t>
            </w:r>
          </w:p>
          <w:p w:rsidR="000C4D47" w:rsidRDefault="000C4D47" w:rsidP="00D44D3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>RAM</w:t>
            </w:r>
            <w:r>
              <w:rPr>
                <w:noProof/>
                <w:lang w:eastAsia="fr-CH"/>
              </w:rPr>
              <w:t> : 2 slots (1, 2, 4, 8 Gb)</w:t>
            </w:r>
          </w:p>
          <w:p w:rsidR="000C4D47" w:rsidRDefault="000C4D47" w:rsidP="00D44D3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 xml:space="preserve">Réseau </w:t>
            </w:r>
            <w:r>
              <w:rPr>
                <w:noProof/>
                <w:lang w:eastAsia="fr-CH"/>
              </w:rPr>
              <w:t>1x Ethernet (802.11a/b/g/n)</w:t>
            </w:r>
          </w:p>
        </w:tc>
        <w:tc>
          <w:tcPr>
            <w:tcW w:w="2263" w:type="dxa"/>
          </w:tcPr>
          <w:p w:rsidR="00292E34" w:rsidRDefault="00292E34" w:rsidP="00292E34">
            <w:pPr>
              <w:jc w:val="center"/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891BDF2" wp14:editId="1A30C6C1">
                  <wp:extent cx="876300" cy="720956"/>
                  <wp:effectExtent l="0" t="0" r="0" b="3175"/>
                  <wp:docPr id="2" name="Image 2" descr="C:\Users\Benoit.MEYLAN\AppData\Local\Microsoft\Windows\INetCache\Content.Word\downlo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enoit.MEYLAN\AppData\Local\Microsoft\Windows\INetCache\Content.Word\downloa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961"/>
                          <a:stretch/>
                        </pic:blipFill>
                        <pic:spPr bwMode="auto">
                          <a:xfrm>
                            <a:off x="0" y="0"/>
                            <a:ext cx="891188" cy="73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EFF" w:rsidTr="00133EFF">
        <w:tc>
          <w:tcPr>
            <w:tcW w:w="1129" w:type="dxa"/>
          </w:tcPr>
          <w:p w:rsidR="00292E34" w:rsidRDefault="00292E34" w:rsidP="00292E34">
            <w:pPr>
              <w:jc w:val="center"/>
            </w:pPr>
            <w:r>
              <w:t>Dell Optiplex 990</w:t>
            </w:r>
          </w:p>
        </w:tc>
        <w:tc>
          <w:tcPr>
            <w:tcW w:w="628" w:type="dxa"/>
          </w:tcPr>
          <w:p w:rsidR="00292E34" w:rsidRDefault="00292E34" w:rsidP="00292E34">
            <w:pPr>
              <w:jc w:val="center"/>
            </w:pPr>
            <w:r>
              <w:t>5</w:t>
            </w:r>
          </w:p>
        </w:tc>
        <w:tc>
          <w:tcPr>
            <w:tcW w:w="5042" w:type="dxa"/>
          </w:tcPr>
          <w:p w:rsidR="00292E34" w:rsidRDefault="000C4D47" w:rsidP="000C4D4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>Processeur</w:t>
            </w:r>
            <w:r>
              <w:rPr>
                <w:noProof/>
                <w:lang w:eastAsia="fr-CH"/>
              </w:rPr>
              <w:t> : Intel Core i7</w:t>
            </w:r>
          </w:p>
          <w:p w:rsidR="000C4D47" w:rsidRDefault="000C4D47" w:rsidP="000C4D4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>HDD</w:t>
            </w:r>
            <w:r>
              <w:rPr>
                <w:noProof/>
                <w:lang w:eastAsia="fr-CH"/>
              </w:rPr>
              <w:t> : 1Tb 7200 rpm</w:t>
            </w:r>
          </w:p>
          <w:p w:rsidR="000C4D47" w:rsidRDefault="000C4D47" w:rsidP="000C4D47">
            <w:pPr>
              <w:rPr>
                <w:noProof/>
                <w:lang w:eastAsia="fr-CH"/>
              </w:rPr>
            </w:pPr>
            <w:r w:rsidRPr="000C4D47">
              <w:rPr>
                <w:b/>
                <w:noProof/>
                <w:lang w:eastAsia="fr-CH"/>
              </w:rPr>
              <w:t>RAM</w:t>
            </w:r>
            <w:r>
              <w:rPr>
                <w:noProof/>
                <w:lang w:eastAsia="fr-CH"/>
              </w:rPr>
              <w:t> : 16Gb</w:t>
            </w:r>
          </w:p>
          <w:p w:rsidR="000C4D47" w:rsidRDefault="000C4D47" w:rsidP="000C4D47">
            <w:r w:rsidRPr="000C4D47">
              <w:rPr>
                <w:b/>
                <w:noProof/>
                <w:lang w:eastAsia="fr-CH"/>
              </w:rPr>
              <w:t>Réseau</w:t>
            </w:r>
            <w:r>
              <w:rPr>
                <w:noProof/>
                <w:lang w:eastAsia="fr-CH"/>
              </w:rPr>
              <w:t xml:space="preserve"> : </w:t>
            </w:r>
            <w:r>
              <w:t>Integrated Intel 82579LM Ethernet LAN 10/100/1000; optional Broadcom® NetXtreme® 10/100/1000 PCIe card; optional Dell Wireless 1520 PCIe (MT, DT, SFF); optional half-mini PCIe (USFF) WLAN card (802.11n)</w:t>
            </w:r>
          </w:p>
          <w:p w:rsidR="00425F13" w:rsidRDefault="00425F13" w:rsidP="000C4D47">
            <w:pPr>
              <w:rPr>
                <w:noProof/>
                <w:lang w:eastAsia="fr-CH"/>
              </w:rPr>
            </w:pPr>
          </w:p>
        </w:tc>
        <w:tc>
          <w:tcPr>
            <w:tcW w:w="2263" w:type="dxa"/>
          </w:tcPr>
          <w:p w:rsidR="00292E34" w:rsidRDefault="000179F6" w:rsidP="00133EFF">
            <w:pPr>
              <w:jc w:val="center"/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pict>
                <v:shape id="_x0000_i1026" type="#_x0000_t75" style="width:51pt;height:58.5pt">
                  <v:imagedata r:id="rId12" o:title="OriginalJPG" cropleft="15604f" cropright="15084f"/>
                </v:shape>
              </w:pict>
            </w:r>
          </w:p>
        </w:tc>
      </w:tr>
    </w:tbl>
    <w:p w:rsidR="00291C27" w:rsidRPr="00291C27" w:rsidRDefault="00291C27" w:rsidP="00291C27">
      <w:pPr>
        <w:spacing w:after="0" w:line="240" w:lineRule="auto"/>
        <w:rPr>
          <w:rFonts w:ascii="Calibri" w:eastAsia="Times New Roman" w:hAnsi="Calibri" w:cs="Calibri"/>
          <w:sz w:val="22"/>
        </w:rPr>
      </w:pPr>
    </w:p>
    <w:p w:rsidR="00D44D37" w:rsidRDefault="009751AF" w:rsidP="00C86F37">
      <w:pPr>
        <w:pStyle w:val="Titre2"/>
      </w:pPr>
      <w:r>
        <w:lastRenderedPageBreak/>
        <w:t xml:space="preserve"> </w:t>
      </w:r>
      <w:bookmarkStart w:id="2" w:name="_Toc531772558"/>
      <w:r>
        <w:t>Schéma physiqu</w:t>
      </w:r>
      <w:r w:rsidR="00E377A9">
        <w:t>e</w:t>
      </w:r>
      <w:bookmarkEnd w:id="2"/>
    </w:p>
    <w:p w:rsidR="00E377A9" w:rsidRPr="00E377A9" w:rsidRDefault="00E377A9" w:rsidP="00E377A9">
      <w:pPr>
        <w:spacing w:after="0" w:line="240" w:lineRule="auto"/>
        <w:rPr>
          <w:rFonts w:ascii="Calibri" w:eastAsia="Times New Roman" w:hAnsi="Calibri" w:cs="Calibri"/>
          <w:sz w:val="22"/>
        </w:rPr>
      </w:pPr>
      <w:r w:rsidRPr="00E377A9">
        <w:rPr>
          <w:rFonts w:ascii="Calibri" w:eastAsia="Times New Roman" w:hAnsi="Calibri" w:cs="Calibri"/>
          <w:sz w:val="22"/>
          <w:lang w:eastAsia="fr-CH"/>
        </w:rPr>
        <w:fldChar w:fldCharType="begin"/>
      </w:r>
      <w:r w:rsidRPr="00E377A9">
        <w:rPr>
          <w:rFonts w:ascii="Calibri" w:eastAsia="Times New Roman" w:hAnsi="Calibri" w:cs="Calibri"/>
          <w:sz w:val="22"/>
          <w:lang w:eastAsia="fr-CH"/>
        </w:rPr>
        <w:instrText xml:space="preserve"> INCLUDEPICTURE "cid:image001.png@01D481A7.8DB70390" \* MERGEFORMATINET </w:instrText>
      </w:r>
      <w:r w:rsidRPr="00E377A9">
        <w:rPr>
          <w:rFonts w:ascii="Calibri" w:eastAsia="Times New Roman" w:hAnsi="Calibri" w:cs="Calibri"/>
          <w:sz w:val="22"/>
          <w:lang w:eastAsia="fr-CH"/>
        </w:rPr>
        <w:fldChar w:fldCharType="separate"/>
      </w:r>
      <w:r w:rsidR="0086401B">
        <w:rPr>
          <w:rFonts w:ascii="Calibri" w:eastAsia="Times New Roman" w:hAnsi="Calibri" w:cs="Calibri"/>
          <w:sz w:val="22"/>
          <w:lang w:eastAsia="fr-CH"/>
        </w:rPr>
        <w:fldChar w:fldCharType="begin"/>
      </w:r>
      <w:r w:rsidR="0086401B">
        <w:rPr>
          <w:rFonts w:ascii="Calibri" w:eastAsia="Times New Roman" w:hAnsi="Calibri" w:cs="Calibri"/>
          <w:sz w:val="22"/>
          <w:lang w:eastAsia="fr-CH"/>
        </w:rPr>
        <w:instrText xml:space="preserve"> INCLUDEPICTURE  "cid:image001.png@01D481A7.8DB70390" \* MERGEFORMATINET </w:instrText>
      </w:r>
      <w:r w:rsidR="0086401B">
        <w:rPr>
          <w:rFonts w:ascii="Calibri" w:eastAsia="Times New Roman" w:hAnsi="Calibri" w:cs="Calibri"/>
          <w:sz w:val="22"/>
          <w:lang w:eastAsia="fr-CH"/>
        </w:rPr>
        <w:fldChar w:fldCharType="separate"/>
      </w:r>
      <w:r w:rsidR="006E7D5C">
        <w:rPr>
          <w:rFonts w:ascii="Calibri" w:eastAsia="Times New Roman" w:hAnsi="Calibri" w:cs="Calibri"/>
          <w:sz w:val="22"/>
          <w:lang w:eastAsia="fr-CH"/>
        </w:rPr>
        <w:fldChar w:fldCharType="begin"/>
      </w:r>
      <w:r w:rsidR="006E7D5C">
        <w:rPr>
          <w:rFonts w:ascii="Calibri" w:eastAsia="Times New Roman" w:hAnsi="Calibri" w:cs="Calibri"/>
          <w:sz w:val="22"/>
          <w:lang w:eastAsia="fr-CH"/>
        </w:rPr>
        <w:instrText xml:space="preserve"> INCLUDEPICTURE  "cid:image001.png@01D481A7.8DB70390" \* MERGEFORMATINET </w:instrText>
      </w:r>
      <w:r w:rsidR="006E7D5C">
        <w:rPr>
          <w:rFonts w:ascii="Calibri" w:eastAsia="Times New Roman" w:hAnsi="Calibri" w:cs="Calibri"/>
          <w:sz w:val="22"/>
          <w:lang w:eastAsia="fr-CH"/>
        </w:rPr>
        <w:fldChar w:fldCharType="separate"/>
      </w:r>
      <w:r w:rsidR="002270E3">
        <w:rPr>
          <w:rFonts w:ascii="Calibri" w:eastAsia="Times New Roman" w:hAnsi="Calibri" w:cs="Calibri"/>
          <w:sz w:val="22"/>
          <w:lang w:eastAsia="fr-CH"/>
        </w:rPr>
        <w:fldChar w:fldCharType="begin"/>
      </w:r>
      <w:r w:rsidR="002270E3">
        <w:rPr>
          <w:rFonts w:ascii="Calibri" w:eastAsia="Times New Roman" w:hAnsi="Calibri" w:cs="Calibri"/>
          <w:sz w:val="22"/>
          <w:lang w:eastAsia="fr-CH"/>
        </w:rPr>
        <w:instrText xml:space="preserve"> INCLUDEPICTURE  "cid:image001.png@01D481A7.8DB70390" \* MERGEFORMATINET </w:instrText>
      </w:r>
      <w:r w:rsidR="002270E3">
        <w:rPr>
          <w:rFonts w:ascii="Calibri" w:eastAsia="Times New Roman" w:hAnsi="Calibri" w:cs="Calibri"/>
          <w:sz w:val="22"/>
          <w:lang w:eastAsia="fr-CH"/>
        </w:rPr>
        <w:fldChar w:fldCharType="separate"/>
      </w:r>
      <w:r w:rsidR="007231CB">
        <w:rPr>
          <w:rFonts w:ascii="Calibri" w:eastAsia="Times New Roman" w:hAnsi="Calibri" w:cs="Calibri"/>
          <w:sz w:val="22"/>
          <w:lang w:eastAsia="fr-CH"/>
        </w:rPr>
        <w:fldChar w:fldCharType="begin"/>
      </w:r>
      <w:r w:rsidR="007231CB">
        <w:rPr>
          <w:rFonts w:ascii="Calibri" w:eastAsia="Times New Roman" w:hAnsi="Calibri" w:cs="Calibri"/>
          <w:sz w:val="22"/>
          <w:lang w:eastAsia="fr-CH"/>
        </w:rPr>
        <w:instrText xml:space="preserve"> </w:instrText>
      </w:r>
      <w:r w:rsidR="007231CB">
        <w:rPr>
          <w:rFonts w:ascii="Calibri" w:eastAsia="Times New Roman" w:hAnsi="Calibri" w:cs="Calibri"/>
          <w:sz w:val="22"/>
          <w:lang w:eastAsia="fr-CH"/>
        </w:rPr>
        <w:instrText>INCLUDEPICTURE  "cid:image001.png@01D481A7.8DB70390" \* MERGEFORMATINET</w:instrText>
      </w:r>
      <w:r w:rsidR="007231CB">
        <w:rPr>
          <w:rFonts w:ascii="Calibri" w:eastAsia="Times New Roman" w:hAnsi="Calibri" w:cs="Calibri"/>
          <w:sz w:val="22"/>
          <w:lang w:eastAsia="fr-CH"/>
        </w:rPr>
        <w:instrText xml:space="preserve"> </w:instrText>
      </w:r>
      <w:r w:rsidR="007231CB">
        <w:rPr>
          <w:rFonts w:ascii="Calibri" w:eastAsia="Times New Roman" w:hAnsi="Calibri" w:cs="Calibri"/>
          <w:sz w:val="22"/>
          <w:lang w:eastAsia="fr-CH"/>
        </w:rPr>
        <w:fldChar w:fldCharType="separate"/>
      </w:r>
      <w:r w:rsidR="000179F6">
        <w:rPr>
          <w:rFonts w:ascii="Calibri" w:eastAsia="Times New Roman" w:hAnsi="Calibri" w:cs="Calibri"/>
          <w:sz w:val="22"/>
          <w:lang w:eastAsia="fr-CH"/>
        </w:rPr>
        <w:pict>
          <v:shape id="_x0000_i1027" type="#_x0000_t75" style="width:453pt;height:308.25pt">
            <v:imagedata r:id="rId13" r:href="rId14"/>
          </v:shape>
        </w:pict>
      </w:r>
      <w:r w:rsidR="007231CB">
        <w:rPr>
          <w:rFonts w:ascii="Calibri" w:eastAsia="Times New Roman" w:hAnsi="Calibri" w:cs="Calibri"/>
          <w:sz w:val="22"/>
          <w:lang w:eastAsia="fr-CH"/>
        </w:rPr>
        <w:fldChar w:fldCharType="end"/>
      </w:r>
      <w:r w:rsidR="002270E3">
        <w:rPr>
          <w:rFonts w:ascii="Calibri" w:eastAsia="Times New Roman" w:hAnsi="Calibri" w:cs="Calibri"/>
          <w:sz w:val="22"/>
          <w:lang w:eastAsia="fr-CH"/>
        </w:rPr>
        <w:fldChar w:fldCharType="end"/>
      </w:r>
      <w:r w:rsidR="006E7D5C">
        <w:rPr>
          <w:rFonts w:ascii="Calibri" w:eastAsia="Times New Roman" w:hAnsi="Calibri" w:cs="Calibri"/>
          <w:sz w:val="22"/>
          <w:lang w:eastAsia="fr-CH"/>
        </w:rPr>
        <w:fldChar w:fldCharType="end"/>
      </w:r>
      <w:r w:rsidR="0086401B">
        <w:rPr>
          <w:rFonts w:ascii="Calibri" w:eastAsia="Times New Roman" w:hAnsi="Calibri" w:cs="Calibri"/>
          <w:sz w:val="22"/>
          <w:lang w:eastAsia="fr-CH"/>
        </w:rPr>
        <w:fldChar w:fldCharType="end"/>
      </w:r>
      <w:r w:rsidRPr="00E377A9">
        <w:rPr>
          <w:rFonts w:ascii="Calibri" w:eastAsia="Times New Roman" w:hAnsi="Calibri" w:cs="Calibri"/>
          <w:sz w:val="22"/>
          <w:lang w:eastAsia="fr-CH"/>
        </w:rPr>
        <w:fldChar w:fldCharType="end"/>
      </w:r>
    </w:p>
    <w:p w:rsidR="00E377A9" w:rsidRPr="00E377A9" w:rsidRDefault="00E377A9" w:rsidP="00E377A9"/>
    <w:p w:rsidR="00C86F37" w:rsidRDefault="00C86F37" w:rsidP="00C86F37">
      <w:pPr>
        <w:pStyle w:val="Titre2"/>
      </w:pPr>
      <w:bookmarkStart w:id="3" w:name="_Toc531772559"/>
      <w:r>
        <w:t>Configuration des rôles actuels</w:t>
      </w:r>
      <w:bookmarkEnd w:id="3"/>
    </w:p>
    <w:p w:rsidR="00C86F37" w:rsidRDefault="00C86F37" w:rsidP="00C86F37">
      <w:pPr>
        <w:pStyle w:val="Titre3"/>
      </w:pPr>
      <w:r>
        <w:t xml:space="preserve"> </w:t>
      </w:r>
      <w:bookmarkStart w:id="4" w:name="_Toc531772560"/>
      <w:r>
        <w:t>DHCP</w:t>
      </w:r>
      <w:bookmarkEnd w:id="4"/>
    </w:p>
    <w:p w:rsidR="00C86F37" w:rsidRDefault="00C86F37" w:rsidP="00C86F37">
      <w:r>
        <w:t>Un DHCP est actuellement installé sur le serveur « ICT158-SRV2003 » voici sa configuration :</w:t>
      </w:r>
    </w:p>
    <w:p w:rsidR="00C86F37" w:rsidRDefault="00E35B56" w:rsidP="00C86F37">
      <w:r>
        <w:t>Etendue – Scuola</w:t>
      </w:r>
      <w:r w:rsidR="00C86F37">
        <w:t>Pro_DHCP [10.1.1.0] :</w:t>
      </w:r>
    </w:p>
    <w:p w:rsidR="00C86F37" w:rsidRDefault="007231CB" w:rsidP="00C86F37">
      <w:r>
        <w:rPr>
          <w:noProof/>
        </w:rPr>
        <w:pict>
          <v:shape id="_x0000_s1027" type="#_x0000_t75" style="position:absolute;margin-left:-.35pt;margin-top:52.8pt;width:453.75pt;height:70.5pt;z-index:251661312;mso-position-horizontal-relative:text;mso-position-vertical-relative:text;mso-width-relative:page;mso-height-relative:page">
            <v:imagedata r:id="rId15" o:title="DHCP_2"/>
            <w10:wrap type="square"/>
          </v:shape>
        </w:pict>
      </w:r>
      <w:r w:rsidR="000179F6">
        <w:pict>
          <v:shape id="_x0000_i1028" type="#_x0000_t75" style="width:229.5pt;height:46.5pt">
            <v:imagedata r:id="rId16" o:title="DHCP_1"/>
          </v:shape>
        </w:pict>
      </w:r>
    </w:p>
    <w:p w:rsidR="00C86F37" w:rsidRPr="00C86F37" w:rsidRDefault="00C86F37" w:rsidP="00C86F37"/>
    <w:p w:rsidR="00C86F37" w:rsidRDefault="00C86F37">
      <w:pPr>
        <w:rPr>
          <w:rFonts w:eastAsiaTheme="majorEastAsia" w:cstheme="majorBidi"/>
          <w:color w:val="768ED0"/>
          <w:sz w:val="32"/>
          <w:szCs w:val="24"/>
          <w:highlight w:val="lightGray"/>
        </w:rPr>
      </w:pPr>
      <w:r>
        <w:rPr>
          <w:highlight w:val="lightGray"/>
        </w:rPr>
        <w:br w:type="page"/>
      </w:r>
    </w:p>
    <w:p w:rsidR="00C86F37" w:rsidRDefault="00C86F37" w:rsidP="00C86F37">
      <w:pPr>
        <w:pStyle w:val="Titre3"/>
      </w:pPr>
      <w:r>
        <w:lastRenderedPageBreak/>
        <w:t xml:space="preserve"> </w:t>
      </w:r>
      <w:bookmarkStart w:id="5" w:name="_Toc531772561"/>
      <w:r>
        <w:t>DNS</w:t>
      </w:r>
      <w:bookmarkEnd w:id="5"/>
    </w:p>
    <w:p w:rsidR="00C86F37" w:rsidRDefault="00C86F37" w:rsidP="00C86F37">
      <w:r>
        <w:rPr>
          <w:noProof/>
          <w:lang w:eastAsia="fr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286385</wp:posOffset>
            </wp:positionV>
            <wp:extent cx="5760720" cy="402272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Voici la configuration actuelle du service DNS du serveur « </w:t>
      </w:r>
      <w:r>
        <w:rPr>
          <w:rFonts w:ascii="Calibri" w:hAnsi="Calibri" w:cs="Calibri"/>
          <w:color w:val="000000"/>
          <w:szCs w:val="24"/>
        </w:rPr>
        <w:t xml:space="preserve">ICT158-SRV03-1 </w:t>
      </w:r>
      <w:r>
        <w:t>» :</w:t>
      </w:r>
    </w:p>
    <w:p w:rsidR="00C86F37" w:rsidRPr="00C86F37" w:rsidRDefault="00C86F37" w:rsidP="00C86F37"/>
    <w:p w:rsidR="00C86F37" w:rsidRPr="00C86F37" w:rsidRDefault="00C86F37" w:rsidP="00C86F37"/>
    <w:p w:rsidR="00C86F37" w:rsidRDefault="00C86F37">
      <w:pPr>
        <w:rPr>
          <w:rFonts w:eastAsiaTheme="majorEastAsia" w:cstheme="majorBidi"/>
          <w:color w:val="768ED0"/>
          <w:sz w:val="32"/>
          <w:szCs w:val="24"/>
          <w:highlight w:val="lightGray"/>
        </w:rPr>
      </w:pPr>
      <w:r>
        <w:rPr>
          <w:highlight w:val="lightGray"/>
        </w:rPr>
        <w:br w:type="page"/>
      </w:r>
    </w:p>
    <w:p w:rsidR="00C86F37" w:rsidRDefault="00C86F37" w:rsidP="00C86F37">
      <w:pPr>
        <w:pStyle w:val="Titre3"/>
      </w:pPr>
      <w:r>
        <w:lastRenderedPageBreak/>
        <w:t xml:space="preserve"> </w:t>
      </w:r>
      <w:bookmarkStart w:id="6" w:name="_Toc531772562"/>
      <w:r>
        <w:t>Active Directory</w:t>
      </w:r>
      <w:bookmarkEnd w:id="6"/>
    </w:p>
    <w:p w:rsidR="00E377A9" w:rsidRPr="00E377A9" w:rsidRDefault="00E377A9" w:rsidP="00E377A9">
      <w:pPr>
        <w:pStyle w:val="Titre4"/>
      </w:pPr>
      <w:r>
        <w:t>Vue d’ensemble</w:t>
      </w:r>
    </w:p>
    <w:p w:rsidR="00C86F37" w:rsidRPr="00C86F37" w:rsidRDefault="00C86F37" w:rsidP="00C86F37">
      <w:pPr>
        <w:rPr>
          <w:rFonts w:cs="Arial"/>
        </w:rPr>
      </w:pPr>
      <w:r w:rsidRPr="00C86F37">
        <w:rPr>
          <w:rFonts w:cs="Arial"/>
        </w:rPr>
        <w:t>Voici la configuration actuelle du service AD-DS du serveur « </w:t>
      </w:r>
      <w:r w:rsidRPr="00C86F37">
        <w:rPr>
          <w:rFonts w:cs="Arial"/>
          <w:color w:val="000000"/>
          <w:szCs w:val="24"/>
        </w:rPr>
        <w:t xml:space="preserve">ICT158-SRV03-1 </w:t>
      </w:r>
      <w:r w:rsidRPr="00C86F37">
        <w:rPr>
          <w:rFonts w:cs="Arial"/>
        </w:rPr>
        <w:t>» :</w:t>
      </w:r>
    </w:p>
    <w:p w:rsidR="00D16D71" w:rsidRDefault="00C86F37" w:rsidP="00C86F37">
      <w:r>
        <w:rPr>
          <w:noProof/>
          <w:lang w:eastAsia="fr-CH"/>
        </w:rPr>
        <w:drawing>
          <wp:anchor distT="0" distB="0" distL="114300" distR="114300" simplePos="0" relativeHeight="251666432" behindDoc="0" locked="0" layoutInCell="1" allowOverlap="1">
            <wp:simplePos x="895350" y="1657350"/>
            <wp:positionH relativeFrom="column">
              <wp:align>left</wp:align>
            </wp:positionH>
            <wp:positionV relativeFrom="paragraph">
              <wp:align>top</wp:align>
            </wp:positionV>
            <wp:extent cx="4991100" cy="287655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60" b="28504"/>
                    <a:stretch/>
                  </pic:blipFill>
                  <pic:spPr bwMode="auto">
                    <a:xfrm>
                      <a:off x="0" y="0"/>
                      <a:ext cx="49911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6D71" w:rsidRPr="00D16D71" w:rsidRDefault="00D16D71" w:rsidP="00D16D71"/>
    <w:p w:rsidR="00D16D71" w:rsidRPr="00D16D71" w:rsidRDefault="00D16D71" w:rsidP="00D16D71"/>
    <w:p w:rsidR="00D16D71" w:rsidRPr="00D16D71" w:rsidRDefault="00D16D71" w:rsidP="00D16D71"/>
    <w:p w:rsidR="00D16D71" w:rsidRPr="00D16D71" w:rsidRDefault="00D16D71" w:rsidP="00D16D71"/>
    <w:p w:rsidR="00D16D71" w:rsidRPr="00D16D71" w:rsidRDefault="00D16D71" w:rsidP="00D16D71"/>
    <w:p w:rsidR="00D16D71" w:rsidRPr="00D16D71" w:rsidRDefault="00D16D71" w:rsidP="00D16D71"/>
    <w:p w:rsidR="00D16D71" w:rsidRDefault="00D16D71" w:rsidP="00C86F37"/>
    <w:p w:rsidR="00D16D71" w:rsidRDefault="00D16D71" w:rsidP="00D16D71">
      <w:pPr>
        <w:tabs>
          <w:tab w:val="left" w:pos="810"/>
        </w:tabs>
      </w:pPr>
      <w:r>
        <w:tab/>
      </w:r>
      <w:r>
        <w:br w:type="textWrapping" w:clear="all"/>
      </w:r>
    </w:p>
    <w:p w:rsidR="00C86F37" w:rsidRDefault="00D16D71" w:rsidP="00D16D71">
      <w:r>
        <w:br w:type="page"/>
      </w:r>
    </w:p>
    <w:p w:rsidR="00D16D71" w:rsidRDefault="00D16D71" w:rsidP="00D16D71">
      <w:pPr>
        <w:pStyle w:val="Titre4"/>
      </w:pPr>
      <w:r>
        <w:lastRenderedPageBreak/>
        <w:t xml:space="preserve">Utilisateurs existants </w:t>
      </w:r>
    </w:p>
    <w:p w:rsidR="00D16D71" w:rsidRDefault="00D16D71" w:rsidP="00D16D71">
      <w:r>
        <w:t>Voici une liste des utilisateurs actuellement existant dans l’AD :</w:t>
      </w:r>
    </w:p>
    <w:tbl>
      <w:tblPr>
        <w:tblStyle w:val="Grilledutableau"/>
        <w:tblW w:w="9398" w:type="dxa"/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3256"/>
        <w:gridCol w:w="6142"/>
      </w:tblGrid>
      <w:tr w:rsidR="00886A6D" w:rsidTr="00886A6D">
        <w:trPr>
          <w:trHeight w:val="223"/>
        </w:trPr>
        <w:tc>
          <w:tcPr>
            <w:tcW w:w="3256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886A6D" w:rsidRDefault="00886A6D" w:rsidP="00D16D71">
            <w:r>
              <w:t>Nom</w:t>
            </w:r>
          </w:p>
        </w:tc>
        <w:tc>
          <w:tcPr>
            <w:tcW w:w="6142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886A6D" w:rsidRDefault="00886A6D" w:rsidP="00D16D71">
            <w:r>
              <w:t>Membre de …</w:t>
            </w:r>
          </w:p>
        </w:tc>
      </w:tr>
      <w:tr w:rsidR="00886A6D" w:rsidTr="00886A6D">
        <w:trPr>
          <w:trHeight w:val="223"/>
        </w:trPr>
        <w:tc>
          <w:tcPr>
            <w:tcW w:w="3256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Admin</w:t>
            </w:r>
          </w:p>
        </w:tc>
        <w:tc>
          <w:tcPr>
            <w:tcW w:w="6142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 xml:space="preserve">Adminstrateurs, Administrateurs de l’entreprise, Administrateurs du schéma, Admins du domaine, Propriétaire créateurs de la stratégie de groupe, </w:t>
            </w:r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r>
              <w:t>Tim Brown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r>
              <w:rPr>
                <w:noProof/>
                <w:lang w:eastAsia="fr-CH"/>
              </w:rPr>
              <w:t>Mélanie Alonso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Dana Schipper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Marc Mueller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Jean-Michel Blaser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André Dupré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t>Utilisateurs du domaine</w:t>
            </w:r>
          </w:p>
        </w:tc>
      </w:tr>
      <w:tr w:rsidR="00886A6D" w:rsidTr="00886A6D">
        <w:trPr>
          <w:trHeight w:val="236"/>
        </w:trPr>
        <w:tc>
          <w:tcPr>
            <w:tcW w:w="3256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Juerg Haefeli</w:t>
            </w:r>
          </w:p>
        </w:tc>
        <w:tc>
          <w:tcPr>
            <w:tcW w:w="6142" w:type="dxa"/>
            <w:shd w:val="clear" w:color="auto" w:fill="FFFFFF" w:themeFill="background1"/>
          </w:tcPr>
          <w:p w:rsidR="00886A6D" w:rsidRDefault="00886A6D" w:rsidP="00886A6D">
            <w:pPr>
              <w:rPr>
                <w:noProof/>
                <w:lang w:eastAsia="fr-CH"/>
              </w:rPr>
            </w:pPr>
            <w:r>
              <w:t>Utilisateurs du domaine</w:t>
            </w:r>
          </w:p>
        </w:tc>
      </w:tr>
    </w:tbl>
    <w:p w:rsidR="00886A6D" w:rsidRDefault="00886A6D" w:rsidP="00D16D71">
      <w:bookmarkStart w:id="7" w:name="_GoBack"/>
      <w:bookmarkEnd w:id="7"/>
    </w:p>
    <w:p w:rsidR="00C86F37" w:rsidRDefault="00E377A9" w:rsidP="00E377A9">
      <w:pPr>
        <w:pStyle w:val="Titre4"/>
      </w:pPr>
      <w:r>
        <w:t>OU &amp; Groupes</w:t>
      </w:r>
    </w:p>
    <w:p w:rsidR="00E377A9" w:rsidRDefault="00E377A9" w:rsidP="00E377A9">
      <w:r>
        <w:t>Chaque filière possède son unité d’organisation et également son groupe approprié.</w:t>
      </w:r>
    </w:p>
    <w:p w:rsidR="00E377A9" w:rsidRDefault="00E377A9" w:rsidP="00E377A9">
      <w:r>
        <w:t xml:space="preserve">Néanmoins les utilisateurs font partie de leur </w:t>
      </w:r>
      <w:r w:rsidRPr="00886A6D">
        <w:rPr>
          <w:b/>
        </w:rPr>
        <w:t>OU</w:t>
      </w:r>
      <w:r>
        <w:t xml:space="preserve"> respective mais ne font pas partie de leur groupe respectif.</w:t>
      </w:r>
    </w:p>
    <w:p w:rsidR="00C86F37" w:rsidRDefault="00C86F37" w:rsidP="00C86F37"/>
    <w:p w:rsidR="00850322" w:rsidRDefault="00E377A9">
      <w:pPr>
        <w:rPr>
          <w:rFonts w:eastAsiaTheme="majorEastAsia" w:cstheme="majorBidi"/>
          <w:color w:val="768ED0"/>
          <w:sz w:val="32"/>
          <w:szCs w:val="24"/>
          <w:highlight w:val="lightGray"/>
        </w:rPr>
      </w:pPr>
      <w:r>
        <w:rPr>
          <w:noProof/>
          <w:lang w:eastAsia="fr-CH"/>
        </w:rPr>
        <w:drawing>
          <wp:inline distT="0" distB="0" distL="0" distR="0" wp14:anchorId="4D31ECEF" wp14:editId="0F5B7C3F">
            <wp:extent cx="5276850" cy="312876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748" cy="31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22">
        <w:rPr>
          <w:highlight w:val="lightGray"/>
        </w:rPr>
        <w:br w:type="page"/>
      </w:r>
    </w:p>
    <w:p w:rsidR="00C86F37" w:rsidRDefault="00C86F37" w:rsidP="00850322">
      <w:pPr>
        <w:pStyle w:val="Titre3"/>
      </w:pPr>
      <w:r>
        <w:lastRenderedPageBreak/>
        <w:t xml:space="preserve"> </w:t>
      </w:r>
      <w:bookmarkStart w:id="8" w:name="_Toc531772563"/>
      <w:r w:rsidR="00850322">
        <w:t>Serveur d’impression</w:t>
      </w:r>
      <w:bookmarkEnd w:id="8"/>
    </w:p>
    <w:p w:rsidR="00850322" w:rsidRDefault="00850322" w:rsidP="00850322">
      <w:pPr>
        <w:rPr>
          <w:rFonts w:cs="Arial"/>
          <w:color w:val="000000"/>
          <w:szCs w:val="24"/>
        </w:rPr>
      </w:pPr>
      <w:r>
        <w:t>Un serveur d’impression est actuellement installé sur le serveur « </w:t>
      </w:r>
      <w:r w:rsidRPr="00C86F37">
        <w:rPr>
          <w:rFonts w:cs="Arial"/>
          <w:color w:val="000000"/>
          <w:szCs w:val="24"/>
        </w:rPr>
        <w:t>ICT158-SRV03-1</w:t>
      </w:r>
      <w:r>
        <w:rPr>
          <w:rFonts w:cs="Arial"/>
          <w:color w:val="000000"/>
          <w:szCs w:val="24"/>
        </w:rPr>
        <w:t> »</w:t>
      </w:r>
    </w:p>
    <w:p w:rsidR="00850322" w:rsidRDefault="00850322" w:rsidP="00850322">
      <w:r>
        <w:rPr>
          <w:noProof/>
          <w:lang w:eastAsia="fr-CH"/>
        </w:rPr>
        <w:drawing>
          <wp:inline distT="0" distB="0" distL="0" distR="0" wp14:anchorId="544526E9" wp14:editId="7BF28E36">
            <wp:extent cx="5209738" cy="3347499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226"/>
                    <a:stretch/>
                  </pic:blipFill>
                  <pic:spPr bwMode="auto">
                    <a:xfrm>
                      <a:off x="0" y="0"/>
                      <a:ext cx="5225493" cy="335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47" w:rsidRDefault="005C2D47">
      <w:pPr>
        <w:rPr>
          <w:rFonts w:eastAsiaTheme="majorEastAsia" w:cstheme="majorBidi"/>
          <w:b/>
          <w:color w:val="768ED0"/>
          <w:sz w:val="32"/>
          <w:szCs w:val="24"/>
          <w:highlight w:val="lightGray"/>
        </w:rPr>
      </w:pPr>
      <w:r>
        <w:rPr>
          <w:highlight w:val="lightGray"/>
        </w:rPr>
        <w:br w:type="page"/>
      </w:r>
    </w:p>
    <w:p w:rsidR="005C2D47" w:rsidRDefault="005C2D47" w:rsidP="005C2D47">
      <w:pPr>
        <w:pStyle w:val="Titre3"/>
      </w:pPr>
      <w:r>
        <w:lastRenderedPageBreak/>
        <w:t xml:space="preserve"> </w:t>
      </w:r>
      <w:bookmarkStart w:id="9" w:name="_Toc531772564"/>
      <w:r>
        <w:t xml:space="preserve">Serveur de </w:t>
      </w:r>
      <w:r w:rsidRPr="005C2D47">
        <w:t>Fichiers</w:t>
      </w:r>
      <w:bookmarkEnd w:id="9"/>
    </w:p>
    <w:p w:rsidR="005C2D47" w:rsidRPr="005C2D47" w:rsidRDefault="005C2D47" w:rsidP="005C2D47">
      <w:r>
        <w:t>Il existe actuellement un serveur de fichier qui permet de gérer les dossiers partagés de l’entreprise :</w:t>
      </w:r>
    </w:p>
    <w:p w:rsidR="005C2D47" w:rsidRPr="005C2D47" w:rsidRDefault="000179F6" w:rsidP="005C2D47">
      <w:r>
        <w:pict>
          <v:shape id="_x0000_i1029" type="#_x0000_t75" style="width:450pt;height:199.5pt">
            <v:imagedata r:id="rId21" o:title="Files"/>
          </v:shape>
        </w:pict>
      </w:r>
    </w:p>
    <w:p w:rsidR="005C2D47" w:rsidRPr="005C2D47" w:rsidRDefault="005C2D47" w:rsidP="005C2D47">
      <w:r>
        <w:br w:type="page"/>
      </w:r>
    </w:p>
    <w:p w:rsidR="00850322" w:rsidRDefault="00850322" w:rsidP="005C2D47">
      <w:pPr>
        <w:pStyle w:val="Titre2"/>
      </w:pPr>
      <w:r>
        <w:lastRenderedPageBreak/>
        <w:t xml:space="preserve"> </w:t>
      </w:r>
      <w:bookmarkStart w:id="10" w:name="_Toc531772565"/>
      <w:r>
        <w:t>Déploiement d’OS</w:t>
      </w:r>
      <w:bookmarkEnd w:id="10"/>
    </w:p>
    <w:p w:rsidR="00850322" w:rsidRDefault="00850322" w:rsidP="00850322">
      <w:r>
        <w:t xml:space="preserve">Un outil a été laissé par notre prédécesseur pour </w:t>
      </w:r>
      <w:r w:rsidR="00D6252E">
        <w:t>visiblement déployer facilement une machine Windows 7</w:t>
      </w:r>
    </w:p>
    <w:p w:rsidR="00D6252E" w:rsidRDefault="00D6252E" w:rsidP="00D6252E">
      <w:r>
        <w:rPr>
          <w:noProof/>
          <w:lang w:eastAsia="fr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5685000" cy="277177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49"/>
                    <a:stretch/>
                  </pic:blipFill>
                  <pic:spPr bwMode="auto">
                    <a:xfrm>
                      <a:off x="0" y="0"/>
                      <a:ext cx="56850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Emplacement : </w:t>
      </w:r>
      <w:r w:rsidRPr="00D6252E">
        <w:t>D:\Downloads</w:t>
      </w:r>
    </w:p>
    <w:p w:rsidR="00D6252E" w:rsidRDefault="00D6252E" w:rsidP="00D6252E">
      <w:r>
        <w:t>Attention toutefois lors de l’installation de l’image de Windows il faut réaliser la manipulation suivante après le message d’erreur :</w:t>
      </w:r>
    </w:p>
    <w:p w:rsidR="00D6252E" w:rsidRDefault="00D6252E" w:rsidP="00D6252E">
      <w:pPr>
        <w:pStyle w:val="Paragraphedeliste"/>
        <w:numPr>
          <w:ilvl w:val="0"/>
          <w:numId w:val="9"/>
        </w:numPr>
      </w:pPr>
      <w:r>
        <w:t>Laisser démarrer la machine jusqu'au message d'erreur, valider la msgbox et attendre le redémarrage</w:t>
      </w:r>
    </w:p>
    <w:p w:rsidR="00D6252E" w:rsidRDefault="00D6252E" w:rsidP="00D6252E">
      <w:pPr>
        <w:pStyle w:val="Paragraphedeliste"/>
        <w:numPr>
          <w:ilvl w:val="0"/>
          <w:numId w:val="9"/>
        </w:numPr>
      </w:pPr>
      <w:r>
        <w:t>Au reboot presser F8 et sélectionner "invite de commande en mode sans échec" le pc boot alors et re-message d'erreur</w:t>
      </w:r>
    </w:p>
    <w:p w:rsidR="00CF06FC" w:rsidRDefault="00D6252E" w:rsidP="00D6252E">
      <w:pPr>
        <w:pStyle w:val="Paragraphedeliste"/>
        <w:numPr>
          <w:ilvl w:val="0"/>
          <w:numId w:val="9"/>
        </w:numPr>
      </w:pPr>
      <w:r>
        <w:t>Valider la msgbox laisser le pc rebooter</w:t>
      </w:r>
    </w:p>
    <w:p w:rsidR="00D6252E" w:rsidRDefault="00CF06FC" w:rsidP="00CF06FC">
      <w:r>
        <w:br w:type="page"/>
      </w:r>
    </w:p>
    <w:p w:rsidR="00CF06FC" w:rsidRDefault="00CF06FC" w:rsidP="00CF06FC">
      <w:pPr>
        <w:pStyle w:val="Titre3"/>
      </w:pPr>
      <w:r>
        <w:lastRenderedPageBreak/>
        <w:t xml:space="preserve"> </w:t>
      </w:r>
      <w:bookmarkStart w:id="11" w:name="_Toc531772566"/>
      <w:r w:rsidR="002055CC">
        <w:t>Installation du service de déploiement Windows</w:t>
      </w:r>
      <w:bookmarkEnd w:id="11"/>
    </w:p>
    <w:p w:rsidR="00CF06FC" w:rsidRDefault="00CF06FC" w:rsidP="00CF06FC">
      <w:pPr>
        <w:pStyle w:val="Paragraphedeliste"/>
        <w:numPr>
          <w:ilvl w:val="0"/>
          <w:numId w:val="10"/>
        </w:numPr>
      </w:pPr>
      <w:r>
        <w:rPr>
          <w:noProof/>
          <w:lang w:eastAsia="fr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433705</wp:posOffset>
            </wp:positionH>
            <wp:positionV relativeFrom="paragraph">
              <wp:posOffset>762635</wp:posOffset>
            </wp:positionV>
            <wp:extent cx="4914900" cy="1933575"/>
            <wp:effectExtent l="0" t="0" r="0" b="952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3"/>
                    <a:stretch/>
                  </pic:blipFill>
                  <pic:spPr bwMode="auto">
                    <a:xfrm>
                      <a:off x="0" y="0"/>
                      <a:ext cx="49149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Avant tout il faut installer le service de déploiement Windows, pour ce faire allez dans le menu démarré puis dans panneau de configuration et cliquez sur ajouter/supprimer des programmes. Pour finir cochez Services de déploiement Windows</w:t>
      </w:r>
    </w:p>
    <w:p w:rsidR="00CF06FC" w:rsidRDefault="00886A6D" w:rsidP="00CF06FC">
      <w:pPr>
        <w:pStyle w:val="Paragraphedeliste"/>
        <w:numPr>
          <w:ilvl w:val="0"/>
          <w:numId w:val="10"/>
        </w:numPr>
      </w:pPr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2397125</wp:posOffset>
            </wp:positionV>
            <wp:extent cx="4067175" cy="2057400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6FC">
        <w:t>Si l’installation se déroule correctement</w:t>
      </w:r>
      <w:r w:rsidR="004E2712">
        <w:t xml:space="preserve"> vous n’aurez pas besoin d’effectuer les étapes suivantes :</w:t>
      </w:r>
    </w:p>
    <w:p w:rsidR="00886A6D" w:rsidRDefault="00886A6D" w:rsidP="00CF06FC">
      <w:pPr>
        <w:pStyle w:val="Paragraphedeliste"/>
        <w:numPr>
          <w:ilvl w:val="0"/>
          <w:numId w:val="10"/>
        </w:numPr>
      </w:pPr>
      <w:r>
        <w:t>A partir de cette étape nous avons été bloqué, ne trouvant pas le fichier tftpd.exe</w:t>
      </w:r>
      <w:r w:rsidR="002055CC">
        <w:t xml:space="preserve"> et ne possédant plus le CD de Windows Server 2003 nous n’avons pas pu tester le déploiement d’OS</w:t>
      </w:r>
    </w:p>
    <w:p w:rsidR="00886A6D" w:rsidRDefault="00886A6D" w:rsidP="00886A6D"/>
    <w:p w:rsidR="00510400" w:rsidRDefault="00510400" w:rsidP="00510400">
      <w:pPr>
        <w:pStyle w:val="Paragraphedeliste"/>
      </w:pPr>
    </w:p>
    <w:p w:rsidR="004E2712" w:rsidRDefault="004E2712" w:rsidP="00510400">
      <w:pPr>
        <w:pStyle w:val="Paragraphedeliste"/>
      </w:pPr>
    </w:p>
    <w:p w:rsidR="004E2712" w:rsidRDefault="004E2712" w:rsidP="004E2712"/>
    <w:p w:rsidR="004E2712" w:rsidRDefault="004E2712" w:rsidP="004E2712">
      <w:pPr>
        <w:ind w:left="576"/>
      </w:pPr>
    </w:p>
    <w:p w:rsidR="005065C7" w:rsidRDefault="005065C7">
      <w:r>
        <w:br w:type="page"/>
      </w:r>
    </w:p>
    <w:p w:rsidR="005C2D47" w:rsidRDefault="005065C7" w:rsidP="005065C7">
      <w:pPr>
        <w:pStyle w:val="Titre2"/>
      </w:pPr>
      <w:r>
        <w:lastRenderedPageBreak/>
        <w:t xml:space="preserve"> </w:t>
      </w:r>
      <w:bookmarkStart w:id="12" w:name="_Toc531772567"/>
      <w:r>
        <w:t>Scripts existants</w:t>
      </w:r>
      <w:bookmarkEnd w:id="12"/>
    </w:p>
    <w:p w:rsidR="00DD3F93" w:rsidRDefault="001A6563" w:rsidP="001A6563">
      <w:r>
        <w:t>Plusieurs scripts existent actuellement qui permettent la création d’</w:t>
      </w:r>
      <w:r w:rsidR="00DD3F93">
        <w:t>un lecteur pour accéder au lecteur de filière il permet aussi d’attribuer une imprimante a un utilisateur</w:t>
      </w:r>
    </w:p>
    <w:p w:rsidR="00CF06FC" w:rsidRDefault="00DD3F93" w:rsidP="001A6563">
      <w:r>
        <w:t xml:space="preserve">Emplacement : </w:t>
      </w:r>
      <w:r w:rsidRPr="00DD3F93">
        <w:t>C:\WINDOWS\SYSVOL\sysvol\Scuolapro.local\scripts</w:t>
      </w:r>
      <w:r>
        <w:t xml:space="preserve"> </w:t>
      </w:r>
    </w:p>
    <w:p w:rsidR="00D6252E" w:rsidRDefault="00D6252E" w:rsidP="005C2D47">
      <w:pPr>
        <w:pStyle w:val="Titre2"/>
      </w:pPr>
      <w:r>
        <w:t xml:space="preserve"> </w:t>
      </w:r>
      <w:bookmarkStart w:id="13" w:name="_Toc531772568"/>
      <w:r>
        <w:t>Tolérance de panne</w:t>
      </w:r>
      <w:bookmarkEnd w:id="13"/>
    </w:p>
    <w:p w:rsidR="00D6252E" w:rsidRPr="00D6252E" w:rsidRDefault="00D6252E" w:rsidP="00D6252E">
      <w:r>
        <w:t>Un RAID5 est actuellement appliqué sur le serveur « </w:t>
      </w:r>
      <w:r w:rsidRPr="00C86F37">
        <w:rPr>
          <w:rFonts w:cs="Arial"/>
          <w:color w:val="000000"/>
          <w:szCs w:val="24"/>
        </w:rPr>
        <w:t xml:space="preserve">ICT158-SRV03-1 </w:t>
      </w:r>
      <w:r w:rsidRPr="00C86F37">
        <w:rPr>
          <w:rFonts w:cs="Arial"/>
        </w:rPr>
        <w:t>»</w:t>
      </w:r>
    </w:p>
    <w:p w:rsidR="005C2D47" w:rsidRDefault="00D6252E" w:rsidP="00850322">
      <w:r>
        <w:rPr>
          <w:noProof/>
          <w:lang w:eastAsia="fr-CH"/>
        </w:rPr>
        <w:drawing>
          <wp:inline distT="0" distB="0" distL="0" distR="0" wp14:anchorId="1EB67176" wp14:editId="582B831F">
            <wp:extent cx="5760720" cy="3505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3125"/>
                    <a:stretch/>
                  </pic:blipFill>
                  <pic:spPr bwMode="auto"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47" w:rsidRPr="005C2D47" w:rsidRDefault="005C2D47" w:rsidP="005C2D47"/>
    <w:p w:rsidR="00D6252E" w:rsidRDefault="004C2802" w:rsidP="001A50B7">
      <w:pPr>
        <w:pStyle w:val="Titre2"/>
      </w:pPr>
      <w:bookmarkStart w:id="14" w:name="_Toc531772569"/>
      <w:r>
        <w:t xml:space="preserve">Logiciels </w:t>
      </w:r>
      <w:r w:rsidR="001A50B7">
        <w:t>supplémentaires des postes clients</w:t>
      </w:r>
      <w:bookmarkEnd w:id="14"/>
    </w:p>
    <w:p w:rsidR="004C2802" w:rsidRDefault="004C2802" w:rsidP="004C2802">
      <w:r>
        <w:t>Voici une liste des différents logiciels installés sur les postes clients</w:t>
      </w:r>
    </w:p>
    <w:p w:rsidR="00F13F21" w:rsidRDefault="00F13F21" w:rsidP="004C2802">
      <w:r>
        <w:rPr>
          <w:noProof/>
          <w:lang w:eastAsia="fr-CH"/>
        </w:rPr>
        <w:lastRenderedPageBreak/>
        <w:drawing>
          <wp:inline distT="0" distB="0" distL="0" distR="0" wp14:anchorId="721A650B" wp14:editId="12E5B4DA">
            <wp:extent cx="5977320" cy="2733675"/>
            <wp:effectExtent l="0" t="0" r="444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8539" cy="27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DF" w:rsidRDefault="00D942DF" w:rsidP="00D16D71">
      <w:pPr>
        <w:tabs>
          <w:tab w:val="left" w:pos="3110"/>
        </w:tabs>
        <w:sectPr w:rsidR="00D942DF" w:rsidSect="0029422B">
          <w:headerReference w:type="default" r:id="rId27"/>
          <w:footerReference w:type="default" r:id="rId28"/>
          <w:headerReference w:type="first" r:id="rId2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D942DF" w:rsidRDefault="00D942DF" w:rsidP="00DE448F">
      <w:pPr>
        <w:pStyle w:val="Titre2"/>
      </w:pPr>
      <w:bookmarkStart w:id="15" w:name="_Toc531772570"/>
      <w:r>
        <w:lastRenderedPageBreak/>
        <w:t>Éléments susceptibles d’être migré</w:t>
      </w:r>
      <w:bookmarkEnd w:id="15"/>
    </w:p>
    <w:p w:rsidR="00A028E0" w:rsidRDefault="00A028E0" w:rsidP="00D942DF"/>
    <w:p w:rsidR="00D076E1" w:rsidRDefault="0057140F" w:rsidP="00D942DF">
      <w:r>
        <w:rPr>
          <w:noProof/>
          <w:lang w:eastAsia="fr-CH"/>
        </w:rPr>
        <w:drawing>
          <wp:inline distT="0" distB="0" distL="0" distR="0">
            <wp:extent cx="8995992" cy="3013545"/>
            <wp:effectExtent l="0" t="0" r="0" b="0"/>
            <wp:docPr id="13" name="Image 13" descr="C:\Users\Benoit.MEYLAN\AppData\Local\Microsoft\Windows\INetCache\Content.Word\Migration Scuola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enoit.MEYLAN\AppData\Local\Microsoft\Windows\INetCache\Content.Word\Migration ScuolaPr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" r="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830" cy="30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E1" w:rsidRDefault="00D076E1">
      <w:r>
        <w:br w:type="page"/>
      </w:r>
    </w:p>
    <w:p w:rsidR="00D076E1" w:rsidRDefault="00D076E1" w:rsidP="00D942DF">
      <w:pPr>
        <w:sectPr w:rsidR="00D076E1" w:rsidSect="00D942DF">
          <w:headerReference w:type="first" r:id="rId31"/>
          <w:footerReference w:type="first" r:id="rId32"/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D942DF" w:rsidRDefault="00D076E1" w:rsidP="00D076E1">
      <w:pPr>
        <w:pStyle w:val="Titre3"/>
      </w:pPr>
      <w:r>
        <w:lastRenderedPageBreak/>
        <w:t xml:space="preserve"> </w:t>
      </w:r>
      <w:bookmarkStart w:id="16" w:name="_Toc531772571"/>
      <w:r>
        <w:t>Prérequis pour Win</w:t>
      </w:r>
      <w:r w:rsidR="0063721B">
        <w:t xml:space="preserve">dows server </w:t>
      </w:r>
      <w:r>
        <w:t>2012R2</w:t>
      </w:r>
      <w:bookmarkEnd w:id="1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3686"/>
        <w:gridCol w:w="2969"/>
      </w:tblGrid>
      <w:tr w:rsidR="0063721B" w:rsidRPr="00D076E1" w:rsidTr="0063721B">
        <w:tc>
          <w:tcPr>
            <w:tcW w:w="2405" w:type="dxa"/>
            <w:shd w:val="solid" w:color="9CC2E5" w:themeColor="accent1" w:themeTint="99" w:fill="auto"/>
          </w:tcPr>
          <w:p w:rsidR="0063721B" w:rsidRPr="00D076E1" w:rsidRDefault="0063721B" w:rsidP="00D076E1">
            <w:pPr>
              <w:rPr>
                <w:color w:val="FFFFFF" w:themeColor="background1"/>
              </w:rPr>
            </w:pPr>
            <w:r w:rsidRPr="00D076E1">
              <w:rPr>
                <w:color w:val="FFFFFF" w:themeColor="background1"/>
              </w:rPr>
              <w:t>Prérequis</w:t>
            </w:r>
          </w:p>
        </w:tc>
        <w:tc>
          <w:tcPr>
            <w:tcW w:w="3686" w:type="dxa"/>
            <w:shd w:val="solid" w:color="9CC2E5" w:themeColor="accent1" w:themeTint="99" w:fill="auto"/>
          </w:tcPr>
          <w:p w:rsidR="0063721B" w:rsidRPr="00D076E1" w:rsidRDefault="0063721B" w:rsidP="00D076E1">
            <w:pPr>
              <w:rPr>
                <w:color w:val="FFFFFF" w:themeColor="background1"/>
              </w:rPr>
            </w:pPr>
            <w:r w:rsidRPr="00D076E1">
              <w:rPr>
                <w:color w:val="FFFFFF" w:themeColor="background1"/>
              </w:rPr>
              <w:t>minimum</w:t>
            </w:r>
          </w:p>
        </w:tc>
        <w:tc>
          <w:tcPr>
            <w:tcW w:w="2969" w:type="dxa"/>
            <w:shd w:val="solid" w:color="9CC2E5" w:themeColor="accent1" w:themeTint="99" w:fill="auto"/>
          </w:tcPr>
          <w:p w:rsidR="0063721B" w:rsidRPr="00D076E1" w:rsidRDefault="0063721B" w:rsidP="00D076E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Actuel</w:t>
            </w:r>
          </w:p>
        </w:tc>
      </w:tr>
      <w:tr w:rsidR="0063721B" w:rsidTr="0063721B">
        <w:tc>
          <w:tcPr>
            <w:tcW w:w="2405" w:type="dxa"/>
          </w:tcPr>
          <w:p w:rsidR="0063721B" w:rsidRDefault="0063721B" w:rsidP="00D076E1">
            <w:r>
              <w:t>Processeur</w:t>
            </w:r>
          </w:p>
        </w:tc>
        <w:tc>
          <w:tcPr>
            <w:tcW w:w="3686" w:type="dxa"/>
          </w:tcPr>
          <w:p w:rsidR="0063721B" w:rsidRDefault="0063721B" w:rsidP="00D076E1">
            <w:r>
              <w:t xml:space="preserve">1.4 GHz 64-bit </w:t>
            </w:r>
          </w:p>
        </w:tc>
        <w:tc>
          <w:tcPr>
            <w:tcW w:w="2969" w:type="dxa"/>
          </w:tcPr>
          <w:p w:rsidR="0063721B" w:rsidRDefault="0063721B" w:rsidP="00D076E1">
            <w:r>
              <w:t>3.4 GHz 64-bit</w:t>
            </w:r>
          </w:p>
        </w:tc>
      </w:tr>
      <w:tr w:rsidR="0063721B" w:rsidTr="0063721B">
        <w:tc>
          <w:tcPr>
            <w:tcW w:w="2405" w:type="dxa"/>
          </w:tcPr>
          <w:p w:rsidR="0063721B" w:rsidRDefault="0063721B" w:rsidP="00D076E1">
            <w:r>
              <w:t>RAM</w:t>
            </w:r>
          </w:p>
        </w:tc>
        <w:tc>
          <w:tcPr>
            <w:tcW w:w="3686" w:type="dxa"/>
          </w:tcPr>
          <w:p w:rsidR="0063721B" w:rsidRDefault="0063721B" w:rsidP="00D076E1">
            <w:r>
              <w:t>512 MB</w:t>
            </w:r>
          </w:p>
        </w:tc>
        <w:tc>
          <w:tcPr>
            <w:tcW w:w="2969" w:type="dxa"/>
          </w:tcPr>
          <w:p w:rsidR="0063721B" w:rsidRDefault="0063721B" w:rsidP="00D076E1">
            <w:r>
              <w:t>512 MB</w:t>
            </w:r>
          </w:p>
        </w:tc>
      </w:tr>
      <w:tr w:rsidR="0063721B" w:rsidTr="0063721B">
        <w:tc>
          <w:tcPr>
            <w:tcW w:w="2405" w:type="dxa"/>
            <w:tcBorders>
              <w:bottom w:val="single" w:sz="4" w:space="0" w:color="auto"/>
            </w:tcBorders>
          </w:tcPr>
          <w:p w:rsidR="0063721B" w:rsidRDefault="0063721B" w:rsidP="00D076E1">
            <w:r>
              <w:t>Espace Disque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63721B" w:rsidRDefault="0063721B" w:rsidP="00D076E1">
            <w:r>
              <w:t>32 GB</w:t>
            </w:r>
          </w:p>
        </w:tc>
        <w:tc>
          <w:tcPr>
            <w:tcW w:w="2969" w:type="dxa"/>
            <w:tcBorders>
              <w:bottom w:val="single" w:sz="4" w:space="0" w:color="auto"/>
            </w:tcBorders>
          </w:tcPr>
          <w:p w:rsidR="0063721B" w:rsidRDefault="0063721B" w:rsidP="00D076E1">
            <w:r>
              <w:t>3 x 40 GB</w:t>
            </w:r>
          </w:p>
        </w:tc>
      </w:tr>
      <w:tr w:rsidR="0063721B" w:rsidTr="0063721B">
        <w:trPr>
          <w:trHeight w:val="303"/>
        </w:trPr>
        <w:tc>
          <w:tcPr>
            <w:tcW w:w="2405" w:type="dxa"/>
            <w:tcBorders>
              <w:bottom w:val="single" w:sz="4" w:space="0" w:color="auto"/>
            </w:tcBorders>
            <w:shd w:val="solid" w:color="9CC2E5" w:themeColor="accent1" w:themeTint="99" w:fill="auto"/>
          </w:tcPr>
          <w:p w:rsidR="0063721B" w:rsidRPr="0063721B" w:rsidRDefault="0063721B" w:rsidP="00D076E1">
            <w:pPr>
              <w:rPr>
                <w:color w:val="FFFFFF" w:themeColor="background1"/>
              </w:rPr>
            </w:pPr>
            <w:r w:rsidRPr="0063721B">
              <w:rPr>
                <w:color w:val="FFFFFF" w:themeColor="background1"/>
              </w:rPr>
              <w:t>Autres prérequis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solid" w:color="9CC2E5" w:themeColor="accent1" w:themeTint="99" w:fill="auto"/>
          </w:tcPr>
          <w:p w:rsidR="0063721B" w:rsidRDefault="0063721B" w:rsidP="00D076E1"/>
        </w:tc>
        <w:tc>
          <w:tcPr>
            <w:tcW w:w="2969" w:type="dxa"/>
            <w:tcBorders>
              <w:bottom w:val="single" w:sz="4" w:space="0" w:color="auto"/>
            </w:tcBorders>
            <w:shd w:val="solid" w:color="9CC2E5" w:themeColor="accent1" w:themeTint="99" w:fill="auto"/>
          </w:tcPr>
          <w:p w:rsidR="0063721B" w:rsidRDefault="0063721B" w:rsidP="00D076E1"/>
        </w:tc>
      </w:tr>
      <w:tr w:rsidR="0063721B" w:rsidTr="0063721B">
        <w:trPr>
          <w:trHeight w:val="303"/>
        </w:trPr>
        <w:tc>
          <w:tcPr>
            <w:tcW w:w="2405" w:type="dxa"/>
            <w:shd w:val="clear" w:color="9CC2E5" w:themeColor="accent1" w:themeTint="99" w:fill="FFFFFF" w:themeFill="background1"/>
          </w:tcPr>
          <w:p w:rsidR="0063721B" w:rsidRPr="0063721B" w:rsidRDefault="0063721B" w:rsidP="00D076E1">
            <w:pPr>
              <w:rPr>
                <w:color w:val="FFFFFF" w:themeColor="background1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Ethernet </w:t>
            </w:r>
          </w:p>
        </w:tc>
        <w:tc>
          <w:tcPr>
            <w:tcW w:w="3686" w:type="dxa"/>
            <w:shd w:val="clear" w:color="9CC2E5" w:themeColor="accent1" w:themeTint="99" w:fill="FFFFFF" w:themeFill="background1"/>
          </w:tcPr>
          <w:p w:rsidR="0063721B" w:rsidRDefault="0063721B" w:rsidP="00D076E1">
            <w:r>
              <w:rPr>
                <w:rFonts w:ascii="Segoe UI" w:hAnsi="Segoe UI" w:cs="Segoe UI"/>
                <w:color w:val="000000"/>
                <w:shd w:val="clear" w:color="auto" w:fill="FFFFFF"/>
              </w:rPr>
              <w:t>Gigabit (10/100/1000baseT)</w:t>
            </w:r>
          </w:p>
        </w:tc>
        <w:tc>
          <w:tcPr>
            <w:tcW w:w="2969" w:type="dxa"/>
            <w:shd w:val="clear" w:color="9CC2E5" w:themeColor="accent1" w:themeTint="99" w:fill="FFFFFF" w:themeFill="background1"/>
          </w:tcPr>
          <w:p w:rsidR="0063721B" w:rsidRDefault="0063721B" w:rsidP="00D076E1">
            <w:pPr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  <w:tr w:rsidR="0063721B" w:rsidTr="0063721B">
        <w:trPr>
          <w:trHeight w:val="303"/>
        </w:trPr>
        <w:tc>
          <w:tcPr>
            <w:tcW w:w="2405" w:type="dxa"/>
            <w:shd w:val="clear" w:color="9CC2E5" w:themeColor="accent1" w:themeTint="99" w:fill="FFFFFF" w:themeFill="background1"/>
          </w:tcPr>
          <w:p w:rsidR="0063721B" w:rsidRDefault="0063721B" w:rsidP="0063721B">
            <w:pPr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shd w:val="clear" w:color="auto" w:fill="FFFFFF"/>
              </w:rPr>
              <w:t>Optical Drive</w:t>
            </w:r>
          </w:p>
        </w:tc>
        <w:tc>
          <w:tcPr>
            <w:tcW w:w="3686" w:type="dxa"/>
            <w:shd w:val="clear" w:color="9CC2E5" w:themeColor="accent1" w:themeTint="99" w:fill="FFFFFF" w:themeFill="background1"/>
          </w:tcPr>
          <w:p w:rsidR="0063721B" w:rsidRDefault="0063721B" w:rsidP="00D076E1">
            <w:pPr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DVD-ROM drive</w:t>
            </w:r>
          </w:p>
        </w:tc>
        <w:tc>
          <w:tcPr>
            <w:tcW w:w="2969" w:type="dxa"/>
            <w:shd w:val="clear" w:color="9CC2E5" w:themeColor="accent1" w:themeTint="99" w:fill="FFFFFF" w:themeFill="background1"/>
          </w:tcPr>
          <w:p w:rsidR="0063721B" w:rsidRDefault="0063721B" w:rsidP="00D076E1">
            <w:pPr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  <w:tr w:rsidR="0063721B" w:rsidTr="0063721B">
        <w:trPr>
          <w:trHeight w:val="303"/>
        </w:trPr>
        <w:tc>
          <w:tcPr>
            <w:tcW w:w="2405" w:type="dxa"/>
            <w:shd w:val="clear" w:color="9CC2E5" w:themeColor="accent1" w:themeTint="99" w:fill="FFFFFF" w:themeFill="background1"/>
          </w:tcPr>
          <w:p w:rsidR="0063721B" w:rsidRDefault="0063721B" w:rsidP="0063721B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Display</w:t>
            </w:r>
          </w:p>
        </w:tc>
        <w:tc>
          <w:tcPr>
            <w:tcW w:w="3686" w:type="dxa"/>
            <w:shd w:val="clear" w:color="9CC2E5" w:themeColor="accent1" w:themeTint="99" w:fill="FFFFFF" w:themeFill="background1"/>
          </w:tcPr>
          <w:p w:rsidR="0063721B" w:rsidRDefault="0063721B" w:rsidP="0063721B">
            <w:pPr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Super VGA (1024 x 768)</w:t>
            </w:r>
          </w:p>
        </w:tc>
        <w:tc>
          <w:tcPr>
            <w:tcW w:w="2969" w:type="dxa"/>
            <w:shd w:val="clear" w:color="9CC2E5" w:themeColor="accent1" w:themeTint="99" w:fill="FFFFFF" w:themeFill="background1"/>
          </w:tcPr>
          <w:p w:rsidR="0063721B" w:rsidRDefault="0063721B" w:rsidP="0063721B">
            <w:pPr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</w:tbl>
    <w:p w:rsidR="0063721B" w:rsidRDefault="0063721B" w:rsidP="00D076E1"/>
    <w:p w:rsidR="0063721B" w:rsidRDefault="0063721B" w:rsidP="0063721B">
      <w:pPr>
        <w:tabs>
          <w:tab w:val="left" w:pos="3202"/>
        </w:tabs>
      </w:pPr>
      <w:r>
        <w:tab/>
      </w:r>
    </w:p>
    <w:p w:rsidR="0063721B" w:rsidRDefault="0063721B" w:rsidP="0063721B">
      <w:pPr>
        <w:pStyle w:val="Titre3"/>
      </w:pPr>
      <w:r>
        <w:t xml:space="preserve"> </w:t>
      </w:r>
      <w:bookmarkStart w:id="17" w:name="_Toc531772572"/>
      <w:r>
        <w:t>Prérequis pour Windows 10</w:t>
      </w:r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3686"/>
        <w:gridCol w:w="2969"/>
      </w:tblGrid>
      <w:tr w:rsidR="0063721B" w:rsidRPr="00D076E1" w:rsidTr="009B12D1">
        <w:tc>
          <w:tcPr>
            <w:tcW w:w="2405" w:type="dxa"/>
            <w:shd w:val="solid" w:color="9CC2E5" w:themeColor="accent1" w:themeTint="99" w:fill="auto"/>
          </w:tcPr>
          <w:p w:rsidR="0063721B" w:rsidRPr="00D076E1" w:rsidRDefault="0063721B" w:rsidP="009B12D1">
            <w:pPr>
              <w:rPr>
                <w:color w:val="FFFFFF" w:themeColor="background1"/>
              </w:rPr>
            </w:pPr>
            <w:r w:rsidRPr="00D076E1">
              <w:rPr>
                <w:color w:val="FFFFFF" w:themeColor="background1"/>
              </w:rPr>
              <w:t>Prérequis</w:t>
            </w:r>
          </w:p>
        </w:tc>
        <w:tc>
          <w:tcPr>
            <w:tcW w:w="3686" w:type="dxa"/>
            <w:shd w:val="solid" w:color="9CC2E5" w:themeColor="accent1" w:themeTint="99" w:fill="auto"/>
          </w:tcPr>
          <w:p w:rsidR="0063721B" w:rsidRPr="00D076E1" w:rsidRDefault="0063721B" w:rsidP="009B12D1">
            <w:pPr>
              <w:rPr>
                <w:color w:val="FFFFFF" w:themeColor="background1"/>
              </w:rPr>
            </w:pPr>
            <w:r w:rsidRPr="00D076E1">
              <w:rPr>
                <w:color w:val="FFFFFF" w:themeColor="background1"/>
              </w:rPr>
              <w:t>minimum</w:t>
            </w:r>
          </w:p>
        </w:tc>
        <w:tc>
          <w:tcPr>
            <w:tcW w:w="2969" w:type="dxa"/>
            <w:shd w:val="solid" w:color="9CC2E5" w:themeColor="accent1" w:themeTint="99" w:fill="auto"/>
          </w:tcPr>
          <w:p w:rsidR="0063721B" w:rsidRPr="00D076E1" w:rsidRDefault="0063721B" w:rsidP="009B12D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Actuel</w:t>
            </w:r>
          </w:p>
        </w:tc>
      </w:tr>
      <w:tr w:rsidR="00845B95" w:rsidTr="009B12D1">
        <w:tc>
          <w:tcPr>
            <w:tcW w:w="2405" w:type="dxa"/>
          </w:tcPr>
          <w:p w:rsidR="00845B95" w:rsidRDefault="00845B95" w:rsidP="00845B95">
            <w:r>
              <w:t>Processeur</w:t>
            </w:r>
          </w:p>
        </w:tc>
        <w:tc>
          <w:tcPr>
            <w:tcW w:w="3686" w:type="dxa"/>
          </w:tcPr>
          <w:p w:rsidR="00845B95" w:rsidRDefault="00845B95" w:rsidP="00845B95">
            <w:r>
              <w:t>1 GHz</w:t>
            </w:r>
          </w:p>
        </w:tc>
        <w:tc>
          <w:tcPr>
            <w:tcW w:w="2969" w:type="dxa"/>
          </w:tcPr>
          <w:p w:rsidR="00845B95" w:rsidRDefault="00357FA7" w:rsidP="00845B95">
            <w:r>
              <w:t>3.4 GHz 64-bit</w:t>
            </w:r>
          </w:p>
        </w:tc>
      </w:tr>
      <w:tr w:rsidR="00845B95" w:rsidTr="009B12D1">
        <w:tc>
          <w:tcPr>
            <w:tcW w:w="2405" w:type="dxa"/>
          </w:tcPr>
          <w:p w:rsidR="00845B95" w:rsidRDefault="00845B95" w:rsidP="00845B95">
            <w:r>
              <w:t>RAM</w:t>
            </w:r>
          </w:p>
        </w:tc>
        <w:tc>
          <w:tcPr>
            <w:tcW w:w="3686" w:type="dxa"/>
          </w:tcPr>
          <w:p w:rsidR="00845B95" w:rsidRDefault="00845B95" w:rsidP="00845B95">
            <w:r>
              <w:t>1 Gb (32 bit)</w:t>
            </w:r>
          </w:p>
          <w:p w:rsidR="00845B95" w:rsidRDefault="00845B95" w:rsidP="00845B95">
            <w:r>
              <w:t>2 Gb (64 bits)</w:t>
            </w:r>
          </w:p>
        </w:tc>
        <w:tc>
          <w:tcPr>
            <w:tcW w:w="2969" w:type="dxa"/>
          </w:tcPr>
          <w:p w:rsidR="00845B95" w:rsidRDefault="00845B95" w:rsidP="00845B95">
            <w:r>
              <w:t>2 Gb</w:t>
            </w:r>
          </w:p>
        </w:tc>
      </w:tr>
      <w:tr w:rsidR="00845B95" w:rsidTr="009B12D1">
        <w:tc>
          <w:tcPr>
            <w:tcW w:w="2405" w:type="dxa"/>
            <w:tcBorders>
              <w:bottom w:val="single" w:sz="4" w:space="0" w:color="auto"/>
            </w:tcBorders>
          </w:tcPr>
          <w:p w:rsidR="00845B95" w:rsidRDefault="00845B95" w:rsidP="00845B95">
            <w:r>
              <w:t>Espace Disque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845B95" w:rsidRDefault="00845B95" w:rsidP="00845B95">
            <w:r>
              <w:t>16 Gb (32 bits)</w:t>
            </w:r>
          </w:p>
          <w:p w:rsidR="00845B95" w:rsidRDefault="00845B95" w:rsidP="00845B95">
            <w:r>
              <w:t>20 Gb (64 bits)</w:t>
            </w:r>
          </w:p>
        </w:tc>
        <w:tc>
          <w:tcPr>
            <w:tcW w:w="2969" w:type="dxa"/>
            <w:tcBorders>
              <w:bottom w:val="single" w:sz="4" w:space="0" w:color="auto"/>
            </w:tcBorders>
          </w:tcPr>
          <w:p w:rsidR="00845B95" w:rsidRDefault="00357FA7" w:rsidP="00845B95">
            <w:r>
              <w:t>60 Gb</w:t>
            </w:r>
          </w:p>
        </w:tc>
      </w:tr>
      <w:tr w:rsidR="00845B95" w:rsidTr="009B12D1">
        <w:tc>
          <w:tcPr>
            <w:tcW w:w="2405" w:type="dxa"/>
            <w:tcBorders>
              <w:bottom w:val="single" w:sz="4" w:space="0" w:color="auto"/>
            </w:tcBorders>
          </w:tcPr>
          <w:p w:rsidR="00845B95" w:rsidRDefault="00845B95" w:rsidP="00845B95">
            <w:r>
              <w:t>Carte graphique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845B95" w:rsidRDefault="00845B95" w:rsidP="00845B95">
            <w:r>
              <w:t>DirectX 9 avec WDDM 1.0 driver</w:t>
            </w:r>
          </w:p>
        </w:tc>
        <w:tc>
          <w:tcPr>
            <w:tcW w:w="2969" w:type="dxa"/>
            <w:tcBorders>
              <w:bottom w:val="single" w:sz="4" w:space="0" w:color="auto"/>
            </w:tcBorders>
          </w:tcPr>
          <w:p w:rsidR="00845B95" w:rsidRDefault="00357FA7" w:rsidP="00845B95">
            <w:r>
              <w:t xml:space="preserve">DirectX 11 </w:t>
            </w:r>
          </w:p>
        </w:tc>
      </w:tr>
    </w:tbl>
    <w:p w:rsidR="0063721B" w:rsidRPr="0063721B" w:rsidRDefault="0063721B" w:rsidP="006E7D5C">
      <w:pPr>
        <w:tabs>
          <w:tab w:val="left" w:pos="1343"/>
        </w:tabs>
        <w:jc w:val="right"/>
      </w:pPr>
    </w:p>
    <w:sectPr w:rsidR="0063721B" w:rsidRPr="0063721B" w:rsidSect="00D076E1">
      <w:headerReference w:type="first" r:id="rId33"/>
      <w:footerReference w:type="first" r:id="rId34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D37" w:rsidRDefault="00D44D37" w:rsidP="0029422B">
      <w:pPr>
        <w:spacing w:after="0" w:line="240" w:lineRule="auto"/>
      </w:pPr>
      <w:r>
        <w:separator/>
      </w:r>
    </w:p>
  </w:endnote>
  <w:endnote w:type="continuationSeparator" w:id="0">
    <w:p w:rsidR="00D44D37" w:rsidRDefault="00D44D37" w:rsidP="0029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422B" w:rsidRDefault="00D6252E">
    <w:pPr>
      <w:pStyle w:val="Pieddepage"/>
    </w:pPr>
    <w:r>
      <w:t>BMN &amp; LZS</w:t>
    </w:r>
    <w:r w:rsidR="0029422B">
      <w:tab/>
    </w:r>
    <w:r w:rsidR="0029422B">
      <w:fldChar w:fldCharType="begin"/>
    </w:r>
    <w:r w:rsidR="0029422B">
      <w:instrText xml:space="preserve"> PAGE   \* MERGEFORMAT </w:instrText>
    </w:r>
    <w:r w:rsidR="0029422B">
      <w:fldChar w:fldCharType="separate"/>
    </w:r>
    <w:r w:rsidR="007231CB">
      <w:rPr>
        <w:noProof/>
      </w:rPr>
      <w:t>5</w:t>
    </w:r>
    <w:r w:rsidR="0029422B">
      <w:fldChar w:fldCharType="end"/>
    </w:r>
    <w:r w:rsidR="0029422B">
      <w:t xml:space="preserve"> - </w:t>
    </w:r>
    <w:fldSimple w:instr=" NUMPAGES   \* MERGEFORMAT ">
      <w:r w:rsidR="007231CB">
        <w:rPr>
          <w:noProof/>
        </w:rPr>
        <w:t>15</w:t>
      </w:r>
    </w:fldSimple>
    <w:r w:rsidR="0029422B">
      <w:tab/>
    </w:r>
    <w:r w:rsidR="0029422B">
      <w:fldChar w:fldCharType="begin"/>
    </w:r>
    <w:r w:rsidR="0029422B">
      <w:instrText xml:space="preserve"> CREATEDATE  \@ "d MMMM yyyy"  \* MERGEFORMAT </w:instrText>
    </w:r>
    <w:r w:rsidR="0029422B">
      <w:fldChar w:fldCharType="separate"/>
    </w:r>
    <w:r w:rsidR="00930DE3">
      <w:rPr>
        <w:noProof/>
      </w:rPr>
      <w:t>21 novembre 2018</w:t>
    </w:r>
    <w:r w:rsidR="0029422B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64"/>
      <w:gridCol w:w="4664"/>
      <w:gridCol w:w="4664"/>
    </w:tblGrid>
    <w:tr w:rsidR="00D942DF" w:rsidTr="00D942DF">
      <w:tc>
        <w:tcPr>
          <w:tcW w:w="4664" w:type="dxa"/>
        </w:tcPr>
        <w:p w:rsidR="00D076E1" w:rsidRDefault="00D942DF">
          <w:pPr>
            <w:pStyle w:val="Pieddepage"/>
          </w:pPr>
          <w:r>
            <w:t>BMN &amp; LZS</w:t>
          </w:r>
        </w:p>
      </w:tc>
      <w:tc>
        <w:tcPr>
          <w:tcW w:w="4664" w:type="dxa"/>
        </w:tcPr>
        <w:p w:rsidR="00D942DF" w:rsidRDefault="00D942DF" w:rsidP="00D942DF">
          <w:pPr>
            <w:pStyle w:val="Pieddepage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30DE3">
            <w:rPr>
              <w:noProof/>
            </w:rPr>
            <w:t>14</w:t>
          </w:r>
          <w:r>
            <w:fldChar w:fldCharType="end"/>
          </w:r>
          <w:r>
            <w:t xml:space="preserve"> - </w:t>
          </w:r>
          <w:fldSimple w:instr=" NUMPAGES   \* MERGEFORMAT ">
            <w:r w:rsidR="00930DE3">
              <w:rPr>
                <w:noProof/>
              </w:rPr>
              <w:t>15</w:t>
            </w:r>
          </w:fldSimple>
        </w:p>
      </w:tc>
      <w:tc>
        <w:tcPr>
          <w:tcW w:w="4664" w:type="dxa"/>
        </w:tcPr>
        <w:p w:rsidR="00D942DF" w:rsidRDefault="00D942DF" w:rsidP="00D942DF">
          <w:pPr>
            <w:pStyle w:val="Pieddepage"/>
            <w:jc w:val="right"/>
          </w:pPr>
          <w:r>
            <w:fldChar w:fldCharType="begin"/>
          </w:r>
          <w:r>
            <w:instrText xml:space="preserve"> DATE  \@ "d MMMM yyyy"  \* MERGEFORMAT </w:instrText>
          </w:r>
          <w:r>
            <w:fldChar w:fldCharType="separate"/>
          </w:r>
          <w:r w:rsidR="00930DE3">
            <w:rPr>
              <w:noProof/>
            </w:rPr>
            <w:t>5 décembre 2018</w:t>
          </w:r>
          <w:r>
            <w:fldChar w:fldCharType="end"/>
          </w:r>
        </w:p>
      </w:tc>
    </w:tr>
  </w:tbl>
  <w:p w:rsidR="00D942DF" w:rsidRDefault="00D942D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85"/>
      <w:gridCol w:w="2871"/>
      <w:gridCol w:w="3214"/>
    </w:tblGrid>
    <w:tr w:rsidR="00D076E1" w:rsidTr="00D942DF">
      <w:tc>
        <w:tcPr>
          <w:tcW w:w="4664" w:type="dxa"/>
        </w:tcPr>
        <w:p w:rsidR="00D076E1" w:rsidRDefault="00D076E1">
          <w:pPr>
            <w:pStyle w:val="Pieddepage"/>
          </w:pPr>
          <w:r>
            <w:t>BMN &amp; LZS</w:t>
          </w:r>
        </w:p>
      </w:tc>
      <w:tc>
        <w:tcPr>
          <w:tcW w:w="4664" w:type="dxa"/>
        </w:tcPr>
        <w:p w:rsidR="00D076E1" w:rsidRDefault="00D076E1" w:rsidP="00D942DF">
          <w:pPr>
            <w:pStyle w:val="Pieddepage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30DE3">
            <w:rPr>
              <w:noProof/>
            </w:rPr>
            <w:t>15</w:t>
          </w:r>
          <w:r>
            <w:fldChar w:fldCharType="end"/>
          </w:r>
          <w:r>
            <w:t xml:space="preserve"> - </w:t>
          </w:r>
          <w:fldSimple w:instr=" NUMPAGES   \* MERGEFORMAT ">
            <w:r w:rsidR="00930DE3">
              <w:rPr>
                <w:noProof/>
              </w:rPr>
              <w:t>15</w:t>
            </w:r>
          </w:fldSimple>
        </w:p>
      </w:tc>
      <w:tc>
        <w:tcPr>
          <w:tcW w:w="4664" w:type="dxa"/>
        </w:tcPr>
        <w:p w:rsidR="00D076E1" w:rsidRDefault="00D076E1" w:rsidP="00D942DF">
          <w:pPr>
            <w:pStyle w:val="Pieddepage"/>
            <w:jc w:val="right"/>
          </w:pPr>
          <w:r>
            <w:fldChar w:fldCharType="begin"/>
          </w:r>
          <w:r>
            <w:instrText xml:space="preserve"> DATE  \@ "d MMMM yyyy"  \* MERGEFORMAT </w:instrText>
          </w:r>
          <w:r>
            <w:fldChar w:fldCharType="separate"/>
          </w:r>
          <w:r w:rsidR="00930DE3">
            <w:rPr>
              <w:noProof/>
            </w:rPr>
            <w:t>5 décembre 2018</w:t>
          </w:r>
          <w:r>
            <w:fldChar w:fldCharType="end"/>
          </w:r>
        </w:p>
      </w:tc>
    </w:tr>
  </w:tbl>
  <w:p w:rsidR="00D076E1" w:rsidRDefault="00D076E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D37" w:rsidRDefault="00D44D37" w:rsidP="0029422B">
      <w:pPr>
        <w:spacing w:after="0" w:line="240" w:lineRule="auto"/>
      </w:pPr>
      <w:r>
        <w:separator/>
      </w:r>
    </w:p>
  </w:footnote>
  <w:footnote w:type="continuationSeparator" w:id="0">
    <w:p w:rsidR="00D44D37" w:rsidRDefault="00D44D37" w:rsidP="002942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422B" w:rsidRDefault="007231CB">
    <w:pPr>
      <w:pStyle w:val="En-tt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6.2pt;margin-top:-14.25pt;width:63.65pt;height:35.15pt;z-index:251659264;mso-position-horizontal-relative:text;mso-position-vertical-relative:text;mso-width-relative:page;mso-height-relative:page">
          <v:imagedata r:id="rId1" o:title="logo seul vert"/>
          <w10:wrap type="square"/>
        </v:shape>
      </w:pict>
    </w:r>
    <w:r w:rsidR="00E35B56">
      <w:tab/>
    </w:r>
    <w:r w:rsidR="00E35B56">
      <w:tab/>
      <w:t>Scuola</w:t>
    </w:r>
    <w:r w:rsidR="00D6252E">
      <w:t>Pro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2DF" w:rsidRDefault="00D942DF" w:rsidP="00D942DF">
    <w:pPr>
      <w:pStyle w:val="En-tte"/>
      <w:jc w:val="right"/>
    </w:pPr>
    <w:r>
      <w:rPr>
        <w:noProof/>
        <w:lang w:eastAsia="fr-CH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87402</wp:posOffset>
          </wp:positionH>
          <wp:positionV relativeFrom="paragraph">
            <wp:posOffset>-150216</wp:posOffset>
          </wp:positionV>
          <wp:extent cx="808355" cy="446405"/>
          <wp:effectExtent l="0" t="0" r="0" b="0"/>
          <wp:wrapSquare wrapText="bothSides"/>
          <wp:docPr id="3" name="Image 3" descr="logo seul 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seul ve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4464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ScuolatecPro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2DF" w:rsidRDefault="00D942DF" w:rsidP="00D942DF">
    <w:pPr>
      <w:pStyle w:val="En-tte"/>
      <w:jc w:val="right"/>
    </w:pPr>
    <w:r>
      <w:rPr>
        <w:noProof/>
        <w:lang w:eastAsia="fr-CH"/>
      </w:rPr>
      <w:drawing>
        <wp:anchor distT="0" distB="0" distL="114300" distR="114300" simplePos="0" relativeHeight="251662336" behindDoc="0" locked="0" layoutInCell="1" allowOverlap="1" wp14:anchorId="045922E0" wp14:editId="6A9B9F73">
          <wp:simplePos x="0" y="0"/>
          <wp:positionH relativeFrom="column">
            <wp:posOffset>87402</wp:posOffset>
          </wp:positionH>
          <wp:positionV relativeFrom="paragraph">
            <wp:posOffset>-150216</wp:posOffset>
          </wp:positionV>
          <wp:extent cx="808355" cy="446405"/>
          <wp:effectExtent l="0" t="0" r="0" b="0"/>
          <wp:wrapSquare wrapText="bothSides"/>
          <wp:docPr id="9" name="Image 9" descr="logo seul 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seul ve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4464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ScuolatecPro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6E1" w:rsidRDefault="00D076E1" w:rsidP="00D942DF">
    <w:pPr>
      <w:pStyle w:val="En-tte"/>
      <w:jc w:val="right"/>
    </w:pPr>
    <w:r>
      <w:rPr>
        <w:noProof/>
        <w:lang w:eastAsia="fr-CH"/>
      </w:rPr>
      <w:drawing>
        <wp:anchor distT="0" distB="0" distL="114300" distR="114300" simplePos="0" relativeHeight="251664384" behindDoc="0" locked="0" layoutInCell="1" allowOverlap="1" wp14:anchorId="10A98CE1" wp14:editId="538E5A05">
          <wp:simplePos x="0" y="0"/>
          <wp:positionH relativeFrom="column">
            <wp:posOffset>87402</wp:posOffset>
          </wp:positionH>
          <wp:positionV relativeFrom="paragraph">
            <wp:posOffset>-150216</wp:posOffset>
          </wp:positionV>
          <wp:extent cx="808355" cy="446405"/>
          <wp:effectExtent l="0" t="0" r="0" b="0"/>
          <wp:wrapSquare wrapText="bothSides"/>
          <wp:docPr id="12" name="Image 12" descr="logo seul 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seul ve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4464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ScuolatecPro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C174C"/>
    <w:multiLevelType w:val="hybridMultilevel"/>
    <w:tmpl w:val="B66E1C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35C5"/>
    <w:multiLevelType w:val="hybridMultilevel"/>
    <w:tmpl w:val="F9E6A8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D391B"/>
    <w:multiLevelType w:val="multilevel"/>
    <w:tmpl w:val="C44401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3AD6767"/>
    <w:multiLevelType w:val="hybridMultilevel"/>
    <w:tmpl w:val="6B88D65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9708B"/>
    <w:multiLevelType w:val="hybridMultilevel"/>
    <w:tmpl w:val="86F872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26755"/>
    <w:multiLevelType w:val="multilevel"/>
    <w:tmpl w:val="D946D3D6"/>
    <w:lvl w:ilvl="0">
      <w:start w:val="1"/>
      <w:numFmt w:val="decimal"/>
      <w:pStyle w:val="myStyle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4B23CD"/>
    <w:multiLevelType w:val="hybridMultilevel"/>
    <w:tmpl w:val="739CBDF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87820"/>
    <w:multiLevelType w:val="multilevel"/>
    <w:tmpl w:val="7B38759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EC63B6C"/>
    <w:multiLevelType w:val="hybridMultilevel"/>
    <w:tmpl w:val="CA7C7F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26069"/>
    <w:multiLevelType w:val="multilevel"/>
    <w:tmpl w:val="B72EF24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D37"/>
    <w:rsid w:val="00006591"/>
    <w:rsid w:val="000179F6"/>
    <w:rsid w:val="000C4D47"/>
    <w:rsid w:val="001049FC"/>
    <w:rsid w:val="00133EFF"/>
    <w:rsid w:val="001A2EC7"/>
    <w:rsid w:val="001A50B7"/>
    <w:rsid w:val="001A6563"/>
    <w:rsid w:val="002055CC"/>
    <w:rsid w:val="002270E3"/>
    <w:rsid w:val="00291C27"/>
    <w:rsid w:val="00292E34"/>
    <w:rsid w:val="0029422B"/>
    <w:rsid w:val="00357FA7"/>
    <w:rsid w:val="00425F13"/>
    <w:rsid w:val="004725C1"/>
    <w:rsid w:val="004C2802"/>
    <w:rsid w:val="004D68D3"/>
    <w:rsid w:val="004E2712"/>
    <w:rsid w:val="005065C7"/>
    <w:rsid w:val="00510400"/>
    <w:rsid w:val="005607AA"/>
    <w:rsid w:val="0057140F"/>
    <w:rsid w:val="005C2D47"/>
    <w:rsid w:val="005D0454"/>
    <w:rsid w:val="006009FD"/>
    <w:rsid w:val="0063721B"/>
    <w:rsid w:val="00663BEE"/>
    <w:rsid w:val="006C65EB"/>
    <w:rsid w:val="006E7D5C"/>
    <w:rsid w:val="007231CB"/>
    <w:rsid w:val="007810AD"/>
    <w:rsid w:val="007A7812"/>
    <w:rsid w:val="007B0951"/>
    <w:rsid w:val="00845B95"/>
    <w:rsid w:val="00850322"/>
    <w:rsid w:val="0086401B"/>
    <w:rsid w:val="00886A6D"/>
    <w:rsid w:val="00930DE3"/>
    <w:rsid w:val="009400ED"/>
    <w:rsid w:val="009751AF"/>
    <w:rsid w:val="00A028E0"/>
    <w:rsid w:val="00A235EE"/>
    <w:rsid w:val="00A505C0"/>
    <w:rsid w:val="00A95E4A"/>
    <w:rsid w:val="00C10B04"/>
    <w:rsid w:val="00C86F37"/>
    <w:rsid w:val="00C91741"/>
    <w:rsid w:val="00CF06FC"/>
    <w:rsid w:val="00CF6505"/>
    <w:rsid w:val="00D076E1"/>
    <w:rsid w:val="00D16D71"/>
    <w:rsid w:val="00D44D37"/>
    <w:rsid w:val="00D6252E"/>
    <w:rsid w:val="00D8756E"/>
    <w:rsid w:val="00D942DF"/>
    <w:rsid w:val="00DD3F93"/>
    <w:rsid w:val="00E35B56"/>
    <w:rsid w:val="00E377A9"/>
    <w:rsid w:val="00E404C0"/>
    <w:rsid w:val="00EA3103"/>
    <w:rsid w:val="00F13F21"/>
    <w:rsid w:val="00F240F3"/>
    <w:rsid w:val="00F36BF3"/>
    <w:rsid w:val="00F5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3D0970B"/>
  <w15:chartTrackingRefBased/>
  <w15:docId w15:val="{F7FA970A-FD71-4EFD-A38B-A81BF2A7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00ED"/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377A9"/>
    <w:pPr>
      <w:keepNext/>
      <w:keepLines/>
      <w:numPr>
        <w:numId w:val="7"/>
      </w:numPr>
      <w:shd w:val="solid" w:color="35509B" w:fill="auto"/>
      <w:spacing w:before="240" w:after="240"/>
      <w:outlineLvl w:val="0"/>
    </w:pPr>
    <w:rPr>
      <w:rFonts w:eastAsiaTheme="majorEastAsia" w:cstheme="majorBidi"/>
      <w:b/>
      <w:color w:val="FFFFFF" w:themeColor="background1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77A9"/>
    <w:pPr>
      <w:keepNext/>
      <w:keepLines/>
      <w:numPr>
        <w:ilvl w:val="1"/>
        <w:numId w:val="7"/>
      </w:numPr>
      <w:spacing w:before="40" w:after="120"/>
      <w:outlineLvl w:val="1"/>
    </w:pPr>
    <w:rPr>
      <w:rFonts w:eastAsiaTheme="majorEastAsia" w:cstheme="majorBidi"/>
      <w:b/>
      <w:color w:val="4E6CC2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377A9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b/>
      <w:color w:val="768ED0"/>
      <w:sz w:val="32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377A9"/>
    <w:pPr>
      <w:keepNext/>
      <w:keepLines/>
      <w:numPr>
        <w:ilvl w:val="3"/>
        <w:numId w:val="7"/>
      </w:numPr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8756E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8756E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756E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756E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756E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377A9"/>
    <w:rPr>
      <w:rFonts w:ascii="Arial" w:eastAsiaTheme="majorEastAsia" w:hAnsi="Arial" w:cstheme="majorBidi"/>
      <w:b/>
      <w:color w:val="FFFFFF" w:themeColor="background1"/>
      <w:sz w:val="44"/>
      <w:szCs w:val="32"/>
      <w:shd w:val="solid" w:color="35509B" w:fill="auto"/>
    </w:rPr>
  </w:style>
  <w:style w:type="character" w:customStyle="1" w:styleId="Titre2Car">
    <w:name w:val="Titre 2 Car"/>
    <w:basedOn w:val="Policepardfaut"/>
    <w:link w:val="Titre2"/>
    <w:uiPriority w:val="9"/>
    <w:rsid w:val="00E377A9"/>
    <w:rPr>
      <w:rFonts w:ascii="Arial" w:eastAsiaTheme="majorEastAsia" w:hAnsi="Arial" w:cstheme="majorBidi"/>
      <w:b/>
      <w:color w:val="4E6CC2"/>
      <w:sz w:val="3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377A9"/>
    <w:rPr>
      <w:rFonts w:ascii="Arial" w:eastAsiaTheme="majorEastAsia" w:hAnsi="Arial" w:cstheme="majorBidi"/>
      <w:b/>
      <w:color w:val="768ED0"/>
      <w:sz w:val="32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377A9"/>
    <w:rPr>
      <w:rFonts w:ascii="Arial" w:eastAsiaTheme="majorEastAsia" w:hAnsi="Arial" w:cstheme="majorBidi"/>
      <w:b/>
      <w:iCs/>
      <w:color w:val="2E74B5" w:themeColor="accent1" w:themeShade="BF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8756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8756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8756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875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875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44D37"/>
    <w:pPr>
      <w:spacing w:after="0" w:line="240" w:lineRule="auto"/>
      <w:contextualSpacing/>
    </w:pPr>
    <w:rPr>
      <w:rFonts w:eastAsiaTheme="majorEastAsia" w:cstheme="majorBidi"/>
      <w:b/>
      <w:color w:val="35509B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44D37"/>
    <w:rPr>
      <w:rFonts w:ascii="Arial" w:eastAsiaTheme="majorEastAsia" w:hAnsi="Arial" w:cstheme="majorBidi"/>
      <w:b/>
      <w:color w:val="35509B"/>
      <w:spacing w:val="-10"/>
      <w:kern w:val="28"/>
      <w:sz w:val="9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75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8756E"/>
    <w:rPr>
      <w:rFonts w:ascii="Arial" w:eastAsiaTheme="minorEastAsia" w:hAnsi="Arial"/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8756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2942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422B"/>
  </w:style>
  <w:style w:type="paragraph" w:styleId="Pieddepage">
    <w:name w:val="footer"/>
    <w:basedOn w:val="Normal"/>
    <w:link w:val="PieddepageCar"/>
    <w:uiPriority w:val="99"/>
    <w:unhideWhenUsed/>
    <w:rsid w:val="002942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422B"/>
  </w:style>
  <w:style w:type="character" w:styleId="Lienhypertexte">
    <w:name w:val="Hyperlink"/>
    <w:basedOn w:val="Policepardfaut"/>
    <w:uiPriority w:val="99"/>
    <w:unhideWhenUsed/>
    <w:rsid w:val="009400ED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7A7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A7812"/>
    <w:pPr>
      <w:ind w:left="720"/>
      <w:contextualSpacing/>
    </w:pPr>
  </w:style>
  <w:style w:type="paragraph" w:customStyle="1" w:styleId="myStyle1">
    <w:name w:val="myStyle1"/>
    <w:basedOn w:val="Normal"/>
    <w:link w:val="myStyle1Car"/>
    <w:qFormat/>
    <w:rsid w:val="00A505C0"/>
    <w:pPr>
      <w:numPr>
        <w:numId w:val="5"/>
      </w:numPr>
    </w:pPr>
    <w:rPr>
      <w:sz w:val="28"/>
    </w:rPr>
  </w:style>
  <w:style w:type="character" w:customStyle="1" w:styleId="myStyle1Car">
    <w:name w:val="myStyle1 Car"/>
    <w:basedOn w:val="Policepardfaut"/>
    <w:link w:val="myStyle1"/>
    <w:rsid w:val="00A505C0"/>
    <w:rPr>
      <w:rFonts w:ascii="Arial" w:hAnsi="Arial"/>
      <w:sz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252E"/>
    <w:pPr>
      <w:numPr>
        <w:numId w:val="0"/>
      </w:numPr>
      <w:shd w:val="clear" w:color="auto" w:fill="auto"/>
      <w:spacing w:after="0"/>
      <w:outlineLvl w:val="9"/>
    </w:pPr>
    <w:rPr>
      <w:rFonts w:asciiTheme="majorHAnsi" w:hAnsiTheme="majorHAnsi"/>
      <w:color w:val="2E74B5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6252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6252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6252E"/>
    <w:pPr>
      <w:spacing w:after="100"/>
      <w:ind w:left="480"/>
    </w:pPr>
  </w:style>
  <w:style w:type="character" w:styleId="Emphaseintense">
    <w:name w:val="Intense Emphasis"/>
    <w:basedOn w:val="Policepardfaut"/>
    <w:uiPriority w:val="21"/>
    <w:qFormat/>
    <w:rsid w:val="004725C1"/>
    <w:rPr>
      <w:i/>
      <w:iCs/>
      <w:color w:val="5B9BD5" w:themeColor="accent1"/>
    </w:rPr>
  </w:style>
  <w:style w:type="character" w:styleId="Emphaseple">
    <w:name w:val="Subtle Emphasis"/>
    <w:basedOn w:val="Policepardfaut"/>
    <w:uiPriority w:val="19"/>
    <w:qFormat/>
    <w:rsid w:val="004725C1"/>
    <w:rPr>
      <w:i/>
      <w:iCs/>
      <w:color w:val="404040" w:themeColor="text1" w:themeTint="BF"/>
    </w:rPr>
  </w:style>
  <w:style w:type="character" w:styleId="Lienhypertextesuivivisit">
    <w:name w:val="FollowedHyperlink"/>
    <w:basedOn w:val="Policepardfaut"/>
    <w:uiPriority w:val="99"/>
    <w:semiHidden/>
    <w:unhideWhenUsed/>
    <w:rsid w:val="00D942DF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5607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77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hpe.com/hpsc/doc/public/display?docId=emr_na-c0071280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cid:image001.png@01D481A7.8DB70390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oit.MEYLAN\Documents\mod&#232;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27105-884D-46AA-842A-199BF4FD4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modèle.dotx</Template>
  <TotalTime>581</TotalTime>
  <Pages>15</Pages>
  <Words>1035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MEYLAN Benoit</dc:creator>
  <cp:keywords/>
  <dc:description/>
  <cp:lastModifiedBy>MEYLAN Benoit</cp:lastModifiedBy>
  <cp:revision>35</cp:revision>
  <cp:lastPrinted>2018-12-05T10:25:00Z</cp:lastPrinted>
  <dcterms:created xsi:type="dcterms:W3CDTF">2018-11-21T10:21:00Z</dcterms:created>
  <dcterms:modified xsi:type="dcterms:W3CDTF">2018-12-05T10:38:00Z</dcterms:modified>
</cp:coreProperties>
</file>